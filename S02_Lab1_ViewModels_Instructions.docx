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BF9FF"/>
  <w:body>
    <w:p w14:paraId="51427F36" w14:textId="19FB96DF" w:rsidR="00D26CE9" w:rsidRDefault="00195EDD" w:rsidP="00497FB0">
      <w:pPr>
        <w:pStyle w:val="Titre"/>
      </w:pPr>
      <w:r w:rsidRPr="48C48EC0">
        <w:t>Laboratoire</w:t>
      </w:r>
      <w:r w:rsidR="00497FB0">
        <w:t xml:space="preserve">: </w:t>
      </w:r>
      <w:r w:rsidR="00E67115">
        <w:t>révision MVC</w:t>
      </w:r>
    </w:p>
    <w:p w14:paraId="7F1714C1" w14:textId="77777777" w:rsidR="00497FB0" w:rsidRDefault="00497FB0" w:rsidP="00497FB0">
      <w:pPr>
        <w:pStyle w:val="Titre1"/>
      </w:pPr>
      <w:r>
        <w:t>Objectif(s)</w:t>
      </w:r>
    </w:p>
    <w:p w14:paraId="3B41343C" w14:textId="1CCD2902" w:rsidR="00FA1C6A" w:rsidRPr="000A0FE2" w:rsidRDefault="00FA1C6A" w:rsidP="00BE6EBB">
      <w:pPr>
        <w:rPr>
          <w:b/>
          <w:bCs/>
        </w:rPr>
      </w:pPr>
      <w:r w:rsidRPr="000A0FE2">
        <w:rPr>
          <w:b/>
          <w:bCs/>
        </w:rPr>
        <w:t>GitHub</w:t>
      </w:r>
    </w:p>
    <w:p w14:paraId="05AB05F3" w14:textId="1C617D3E" w:rsidR="00FA1C6A" w:rsidRDefault="00A77521" w:rsidP="00D81875">
      <w:pPr>
        <w:pStyle w:val="Paragraphedeliste"/>
        <w:numPr>
          <w:ilvl w:val="0"/>
          <w:numId w:val="6"/>
        </w:numPr>
      </w:pPr>
      <w:r>
        <w:t>Clonage</w:t>
      </w:r>
    </w:p>
    <w:p w14:paraId="54EBFBCA" w14:textId="630E86D8" w:rsidR="000A0FE2" w:rsidRDefault="000A0FE2" w:rsidP="00D81875">
      <w:pPr>
        <w:pStyle w:val="Paragraphedeliste"/>
        <w:numPr>
          <w:ilvl w:val="0"/>
          <w:numId w:val="6"/>
        </w:numPr>
      </w:pPr>
      <w:r>
        <w:t>Création de branches</w:t>
      </w:r>
    </w:p>
    <w:p w14:paraId="3F57E5B5" w14:textId="7034ED6F" w:rsidR="00A77521" w:rsidRDefault="00A77521" w:rsidP="00D81875">
      <w:pPr>
        <w:pStyle w:val="Paragraphedeliste"/>
        <w:numPr>
          <w:ilvl w:val="0"/>
          <w:numId w:val="6"/>
        </w:numPr>
      </w:pPr>
      <w:r>
        <w:t>Commit/Push/Merge</w:t>
      </w:r>
    </w:p>
    <w:p w14:paraId="43389D87" w14:textId="1B5587A3" w:rsidR="00BE6EBB" w:rsidRPr="00DB6F60" w:rsidRDefault="00BE6EBB" w:rsidP="00BE6EBB">
      <w:pPr>
        <w:rPr>
          <w:b/>
          <w:bCs/>
        </w:rPr>
      </w:pPr>
      <w:r w:rsidRPr="00DB6F60">
        <w:rPr>
          <w:b/>
          <w:bCs/>
        </w:rPr>
        <w:t>Révision 2W5</w:t>
      </w:r>
    </w:p>
    <w:p w14:paraId="55C858EA" w14:textId="34769AF7" w:rsidR="00BE6EBB" w:rsidRPr="00A90792" w:rsidRDefault="00A90792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proofErr w:type="spellStart"/>
      <w:r>
        <w:t>Views</w:t>
      </w:r>
      <w:proofErr w:type="spellEnd"/>
    </w:p>
    <w:p w14:paraId="4523C18F" w14:textId="5F3FD430" w:rsidR="00A90792" w:rsidRPr="00A90792" w:rsidRDefault="00A90792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proofErr w:type="spellStart"/>
      <w:r>
        <w:t>ViewModels</w:t>
      </w:r>
      <w:proofErr w:type="spellEnd"/>
    </w:p>
    <w:p w14:paraId="2EBC2109" w14:textId="312CE393" w:rsidR="00A90792" w:rsidRPr="00A90792" w:rsidRDefault="00A90792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r>
        <w:t>An</w:t>
      </w:r>
      <w:r w:rsidR="007008BE">
        <w:t>notations</w:t>
      </w:r>
    </w:p>
    <w:p w14:paraId="33D91865" w14:textId="2CE49691" w:rsidR="00A90792" w:rsidRPr="00C64FCE" w:rsidRDefault="008D36B1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r>
        <w:t>ModelState</w:t>
      </w:r>
    </w:p>
    <w:p w14:paraId="66E1CE82" w14:textId="3F3658BF" w:rsidR="00C64FCE" w:rsidRPr="006F4B7F" w:rsidRDefault="006F4B7F" w:rsidP="00C64FCE">
      <w:pPr>
        <w:spacing w:before="0" w:after="160" w:line="259" w:lineRule="auto"/>
      </w:pPr>
      <w:r>
        <w:rPr>
          <w:b/>
          <w:bCs/>
        </w:rPr>
        <w:t xml:space="preserve">NOTE : </w:t>
      </w:r>
      <w:r>
        <w:t xml:space="preserve">Dans les laboratoires, vous ferez beaucoup plus de branches et de </w:t>
      </w:r>
      <w:r>
        <w:rPr>
          <w:i/>
          <w:iCs/>
        </w:rPr>
        <w:t>merge</w:t>
      </w:r>
      <w:r>
        <w:t xml:space="preserve"> que nécessaire : c’est pour la pratique.</w:t>
      </w:r>
      <w:r w:rsidR="00242229">
        <w:t xml:space="preserve"> Il est plutôt rare de faire trois ou quatre branches en deux heures!</w:t>
      </w:r>
      <w:r w:rsidR="00F34107">
        <w:t xml:space="preserve"> Faites-les quand même,</w:t>
      </w:r>
      <w:r w:rsidR="006058A9">
        <w:t xml:space="preserve"> parfois il y a des surprises</w:t>
      </w:r>
      <w:r w:rsidR="006C5EBA">
        <w:t>!</w:t>
      </w:r>
    </w:p>
    <w:p w14:paraId="4F9F950D" w14:textId="27D279F8" w:rsidR="000E7516" w:rsidRPr="00970D7A" w:rsidRDefault="000E7516" w:rsidP="000E7516">
      <w:pPr>
        <w:pStyle w:val="Titre1"/>
      </w:pPr>
      <w:r w:rsidRPr="00970D7A">
        <w:t>Repository GitHub</w:t>
      </w:r>
    </w:p>
    <w:p w14:paraId="44D6639C" w14:textId="4D42E810" w:rsidR="000E7516" w:rsidRPr="000C4172" w:rsidRDefault="000E7516" w:rsidP="000E7516">
      <w:pPr>
        <w:pStyle w:val="Titre2"/>
      </w:pPr>
      <w:r>
        <w:t>Clonage du repository</w:t>
      </w:r>
    </w:p>
    <w:p w14:paraId="4461581C" w14:textId="4993A098" w:rsidR="000E7516" w:rsidRDefault="000E7516" w:rsidP="00C17950">
      <w:pPr>
        <w:pStyle w:val="Paragraphedeliste"/>
        <w:numPr>
          <w:ilvl w:val="0"/>
          <w:numId w:val="3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clonez le repository</w:t>
      </w:r>
    </w:p>
    <w:p w14:paraId="657E0AAD" w14:textId="68B3C57E" w:rsidR="000E7516" w:rsidRDefault="000E7516" w:rsidP="00C17950">
      <w:pPr>
        <w:pStyle w:val="Paragraphedeliste"/>
        <w:spacing w:before="0" w:after="160" w:line="259" w:lineRule="auto"/>
      </w:pPr>
    </w:p>
    <w:p w14:paraId="75BB0B40" w14:textId="106C4CF5" w:rsidR="003A361B" w:rsidRPr="000C4172" w:rsidRDefault="00596979" w:rsidP="003A361B">
      <w:pPr>
        <w:pStyle w:val="Titre2"/>
      </w:pPr>
      <w:r>
        <w:t>Création</w:t>
      </w:r>
      <w:r w:rsidR="003A361B">
        <w:t xml:space="preserve"> d</w:t>
      </w:r>
      <w:r>
        <w:t>’une branche pour la fonctionnalité</w:t>
      </w:r>
    </w:p>
    <w:p w14:paraId="4D25F579" w14:textId="6D3C6EF3" w:rsidR="00F77051" w:rsidRPr="00B30A98" w:rsidRDefault="00F77051" w:rsidP="00D81875">
      <w:pPr>
        <w:pStyle w:val="Paragraphedeliste"/>
        <w:numPr>
          <w:ilvl w:val="0"/>
          <w:numId w:val="3"/>
        </w:numPr>
        <w:spacing w:before="0" w:after="160" w:line="259" w:lineRule="auto"/>
      </w:pPr>
      <w:r>
        <w:t xml:space="preserve">Créez une branche </w:t>
      </w:r>
      <w:r w:rsidR="00FA1C6A">
        <w:t xml:space="preserve">appelée </w:t>
      </w:r>
      <w:r w:rsidR="00A90792">
        <w:rPr>
          <w:b/>
          <w:bCs/>
        </w:rPr>
        <w:t>FCT</w:t>
      </w:r>
      <w:r w:rsidR="00D05EF2">
        <w:rPr>
          <w:b/>
          <w:bCs/>
        </w:rPr>
        <w:t>_</w:t>
      </w:r>
      <w:r w:rsidR="00A90792">
        <w:rPr>
          <w:b/>
          <w:bCs/>
        </w:rPr>
        <w:t xml:space="preserve">BD </w:t>
      </w:r>
    </w:p>
    <w:p w14:paraId="2F6C8D41" w14:textId="537AC06C" w:rsidR="000E7516" w:rsidRPr="00B30A98" w:rsidRDefault="000E7516" w:rsidP="00D81875">
      <w:pPr>
        <w:pStyle w:val="Paragraphedeliste"/>
        <w:numPr>
          <w:ilvl w:val="0"/>
          <w:numId w:val="3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 w:rsidR="006F643A">
        <w:rPr>
          <w:highlight w:val="yellow"/>
        </w:rPr>
        <w:t>que vous avez créée</w:t>
      </w:r>
      <w:r>
        <w:rPr>
          <w:highlight w:val="yellow"/>
        </w:rPr>
        <w:t xml:space="preserve"> dans LOCAL</w:t>
      </w:r>
    </w:p>
    <w:p w14:paraId="515A5AF7" w14:textId="77777777" w:rsidR="00A841B8" w:rsidRDefault="00A841B8"/>
    <w:p w14:paraId="50654E2E" w14:textId="49C7A69A" w:rsidR="00A841B8" w:rsidRDefault="00410273" w:rsidP="00A841B8">
      <w:pPr>
        <w:pStyle w:val="Titre1"/>
      </w:pPr>
      <w:r>
        <w:t>Création de la base de données en listes</w:t>
      </w:r>
    </w:p>
    <w:p w14:paraId="3E750938" w14:textId="43B8DBA3" w:rsidR="00B94281" w:rsidRPr="000C4172" w:rsidRDefault="00B94281" w:rsidP="00B94281">
      <w:pPr>
        <w:pStyle w:val="Titre2"/>
      </w:pPr>
      <w:r>
        <w:t>A</w:t>
      </w:r>
      <w:r w:rsidR="007008BE">
        <w:t>ssocier un ZombieType aux Zombies</w:t>
      </w:r>
    </w:p>
    <w:p w14:paraId="65F11AC5" w14:textId="77777777" w:rsidR="00B44041" w:rsidRPr="00776F3C" w:rsidRDefault="00B44041" w:rsidP="00B44041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Ouvrez la solution </w:t>
      </w:r>
      <w:proofErr w:type="spellStart"/>
      <w:r>
        <w:rPr>
          <w:b/>
          <w:bCs/>
        </w:rPr>
        <w:t>ZombieParty</w:t>
      </w:r>
      <w:proofErr w:type="spellEnd"/>
    </w:p>
    <w:p w14:paraId="40DEDB60" w14:textId="63F33F85" w:rsidR="00B94281" w:rsidRPr="002B7DA4" w:rsidRDefault="00B94281" w:rsidP="00D81875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Ouvrez la </w:t>
      </w:r>
      <w:r w:rsidR="007008BE">
        <w:t>classe</w:t>
      </w:r>
      <w:r>
        <w:t xml:space="preserve"> </w:t>
      </w:r>
      <w:r>
        <w:rPr>
          <w:b/>
          <w:bCs/>
        </w:rPr>
        <w:t>Zombie</w:t>
      </w:r>
    </w:p>
    <w:p w14:paraId="16B2136C" w14:textId="6A244B54" w:rsidR="002B7DA4" w:rsidRPr="00776F3C" w:rsidRDefault="002B7DA4" w:rsidP="00D81875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Remplacez la propriété Type par </w:t>
      </w:r>
      <w:r w:rsidR="00A0625B">
        <w:t xml:space="preserve">la clé étrangère liée à </w:t>
      </w:r>
      <w:proofErr w:type="spellStart"/>
      <w:r w:rsidR="00A0625B" w:rsidRPr="00A0625B">
        <w:rPr>
          <w:b/>
          <w:bCs/>
        </w:rPr>
        <w:t>ZombieType</w:t>
      </w:r>
      <w:proofErr w:type="spellEnd"/>
    </w:p>
    <w:p w14:paraId="5D692E49" w14:textId="23857D8E" w:rsidR="00EB5B7F" w:rsidRPr="00346C7A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2B91AF"/>
          <w:sz w:val="19"/>
          <w:szCs w:val="19"/>
          <w:lang w:val="en-CA"/>
        </w:rPr>
        <w:t>Zombie</w:t>
      </w:r>
    </w:p>
    <w:p w14:paraId="27218C33" w14:textId="5A91CD2F" w:rsidR="00EB5B7F" w:rsidRPr="00346C7A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4D0C46A9" w14:textId="42E91A30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="00D05E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Name {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AFF9BD5" w14:textId="52BD4ABD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Point {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B0A1D6F" w14:textId="77777777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E180A41" w14:textId="1F71E2C3" w:rsidR="00EB5B7F" w:rsidRPr="002B7DA4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  <w:lang w:val="en-CA"/>
        </w:rPr>
      </w:pPr>
      <w:r w:rsidRPr="002B7DA4">
        <w:rPr>
          <w:rFonts w:ascii="Cascadia Mono" w:hAnsi="Cascadia Mono" w:cs="Cascadia Mono"/>
          <w:strike/>
          <w:color w:val="000000"/>
          <w:sz w:val="19"/>
          <w:szCs w:val="19"/>
          <w:lang w:val="en-CA"/>
        </w:rPr>
        <w:t xml:space="preserve">   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public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 xml:space="preserve">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string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 xml:space="preserve"> Type {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get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 xml:space="preserve">;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set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>; }</w:t>
      </w:r>
    </w:p>
    <w:p w14:paraId="7B4E6535" w14:textId="09F7CB43" w:rsidR="00EB5B7F" w:rsidRPr="002B7DA4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int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ZombieTypeId</w:t>
      </w:r>
      <w:proofErr w:type="spellEnd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{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098D9D5D" w14:textId="6925E080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ZombieType</w:t>
      </w:r>
      <w:proofErr w:type="spellEnd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ZombieType</w:t>
      </w:r>
      <w:proofErr w:type="spellEnd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{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1D794553" w14:textId="3431536B" w:rsidR="00322B48" w:rsidRDefault="00EB5B7F" w:rsidP="00B440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EB5B7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262B767" w14:textId="461DFE26" w:rsidR="00322B48" w:rsidRPr="000C4172" w:rsidRDefault="00322B48" w:rsidP="00322B48">
      <w:pPr>
        <w:pStyle w:val="Titre2"/>
      </w:pPr>
      <w:r w:rsidRPr="000C4172">
        <w:t xml:space="preserve">Création </w:t>
      </w:r>
      <w:r>
        <w:t>de la classe de l’entrepôt de données</w:t>
      </w:r>
    </w:p>
    <w:p w14:paraId="0022E172" w14:textId="1F480708" w:rsidR="00322B48" w:rsidRDefault="00322B48" w:rsidP="00322B48">
      <w:r w:rsidRPr="00FA3D20">
        <w:rPr>
          <w:b/>
          <w:bCs/>
        </w:rPr>
        <w:lastRenderedPageBreak/>
        <w:t>NOTE</w:t>
      </w:r>
      <w:r w:rsidR="00FA3D20" w:rsidRPr="00FA3D20">
        <w:rPr>
          <w:b/>
          <w:bCs/>
        </w:rPr>
        <w:t xml:space="preserve"> et RAPPEL</w:t>
      </w:r>
      <w:r>
        <w:t> : Ce n’est pas la meilleure façon d’enregistrer des données de façon permanente, nous le verrons dans les prochaines séances.</w:t>
      </w:r>
      <w:r w:rsidR="00B60B84">
        <w:t xml:space="preserve"> Cette technique permet </w:t>
      </w:r>
      <w:r w:rsidR="00D05EF2">
        <w:t>cependant</w:t>
      </w:r>
      <w:r w:rsidR="00B60B84">
        <w:t xml:space="preserve"> de partager la </w:t>
      </w:r>
      <w:r w:rsidR="005A38C4">
        <w:t xml:space="preserve">même instance de </w:t>
      </w:r>
      <w:proofErr w:type="spellStart"/>
      <w:r w:rsidR="005A38C4" w:rsidRPr="001E4EA4">
        <w:rPr>
          <w:b/>
          <w:bCs/>
        </w:rPr>
        <w:t>BaseDonnees</w:t>
      </w:r>
      <w:proofErr w:type="spellEnd"/>
      <w:r w:rsidR="005A38C4">
        <w:t xml:space="preserve"> dans toute l’application (tant qu</w:t>
      </w:r>
      <w:r w:rsidR="001E4EA4">
        <w:t>’elle roule! Les modifications seront perdues dès la fermeture)</w:t>
      </w:r>
      <w:r w:rsidR="00D81875">
        <w:t xml:space="preserve">, appelé un </w:t>
      </w:r>
      <w:r w:rsidR="00D81875" w:rsidRPr="00D81875">
        <w:rPr>
          <w:i/>
          <w:iCs/>
        </w:rPr>
        <w:t>Singleton</w:t>
      </w:r>
      <w:r w:rsidR="00D81875">
        <w:t>.</w:t>
      </w:r>
    </w:p>
    <w:p w14:paraId="1B66EB0C" w14:textId="48FD131E" w:rsidR="00322B48" w:rsidRPr="00C249DA" w:rsidRDefault="00322B48" w:rsidP="00D81875">
      <w:pPr>
        <w:pStyle w:val="Paragraphedeliste"/>
        <w:numPr>
          <w:ilvl w:val="0"/>
          <w:numId w:val="4"/>
        </w:numPr>
        <w:spacing w:before="0" w:after="160" w:line="259" w:lineRule="auto"/>
      </w:pPr>
      <w:r>
        <w:t>Créez une classe publi</w:t>
      </w:r>
      <w:r w:rsidR="001D3531">
        <w:t>que</w:t>
      </w:r>
      <w:r>
        <w:t xml:space="preserve"> appelée </w:t>
      </w:r>
      <w:proofErr w:type="spellStart"/>
      <w:r w:rsidRPr="00DE0DD1">
        <w:rPr>
          <w:rFonts w:ascii="Cascadia Mono" w:hAnsi="Cascadia Mono" w:cs="Cascadia Mono"/>
          <w:b/>
          <w:bCs/>
          <w:sz w:val="19"/>
          <w:szCs w:val="19"/>
        </w:rPr>
        <w:t>BaseDonnees</w:t>
      </w:r>
      <w:proofErr w:type="spellEnd"/>
      <w:r w:rsidRPr="00DE0DD1">
        <w:rPr>
          <w:rFonts w:ascii="Cascadia Mono" w:hAnsi="Cascadia Mono" w:cs="Cascadia Mono"/>
          <w:sz w:val="19"/>
          <w:szCs w:val="19"/>
        </w:rPr>
        <w:t xml:space="preserve"> </w:t>
      </w:r>
      <w:r>
        <w:t xml:space="preserve">dans le dossier </w:t>
      </w:r>
      <w:proofErr w:type="spellStart"/>
      <w:r w:rsidRPr="00BB21CB">
        <w:rPr>
          <w:b/>
          <w:bCs/>
        </w:rPr>
        <w:t>Models</w:t>
      </w:r>
      <w:proofErr w:type="spellEnd"/>
    </w:p>
    <w:p w14:paraId="5653EB32" w14:textId="77777777" w:rsidR="00322B48" w:rsidRDefault="00322B48" w:rsidP="00D81875">
      <w:pPr>
        <w:pStyle w:val="Paragraphedeliste"/>
        <w:numPr>
          <w:ilvl w:val="0"/>
          <w:numId w:val="4"/>
        </w:numPr>
        <w:spacing w:before="0" w:after="160" w:line="259" w:lineRule="auto"/>
      </w:pPr>
      <w:r>
        <w:t xml:space="preserve">Ajoutez le code ci-dessous afin de créer des listes de données, tel que vu dans le cours </w:t>
      </w:r>
      <w:r w:rsidRPr="00BB21CB">
        <w:rPr>
          <w:b/>
          <w:bCs/>
        </w:rPr>
        <w:t>2W5</w:t>
      </w:r>
    </w:p>
    <w:p w14:paraId="3AB9FAC9" w14:textId="04B5FC60" w:rsidR="00C940C0" w:rsidRPr="00346C7A" w:rsidRDefault="00D05EF2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>p</w:t>
      </w:r>
      <w:r w:rsidR="00C940C0"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ublic</w:t>
      </w:r>
      <w:r w:rsidR="00C940C0"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C940C0"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="00C940C0"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C940C0" w:rsidRPr="00346C7A">
        <w:rPr>
          <w:rFonts w:ascii="Cascadia Mono" w:hAnsi="Cascadia Mono" w:cs="Cascadia Mono"/>
          <w:color w:val="2B91AF"/>
          <w:sz w:val="19"/>
          <w:szCs w:val="19"/>
          <w:lang w:val="en-CA"/>
        </w:rPr>
        <w:t>BaseDonnees</w:t>
      </w:r>
      <w:proofErr w:type="spellEnd"/>
    </w:p>
    <w:p w14:paraId="0BD6BE46" w14:textId="2BFD5F02" w:rsidR="00C940C0" w:rsidRPr="00346C7A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7D2CC1F9" w14:textId="179012CD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&gt;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391A6FD5" w14:textId="05781522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Zombies {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46411A51" w14:textId="77777777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A9B6A65" w14:textId="6D5D7987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940C0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C940C0">
        <w:rPr>
          <w:rFonts w:ascii="Cascadia Mono" w:hAnsi="Cascadia Mono" w:cs="Cascadia Mono"/>
          <w:color w:val="2B91AF"/>
          <w:sz w:val="19"/>
          <w:szCs w:val="19"/>
        </w:rPr>
        <w:t>BaseDonnees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74D7DC8" w14:textId="48165B96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EA7D23B" w14:textId="05F52663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940C0">
        <w:rPr>
          <w:rFonts w:ascii="Cascadia Mono" w:hAnsi="Cascadia Mono" w:cs="Cascadia Mono"/>
          <w:color w:val="008000"/>
          <w:sz w:val="19"/>
          <w:szCs w:val="19"/>
        </w:rPr>
        <w:t>//Initialiser des listes vides</w:t>
      </w:r>
    </w:p>
    <w:p w14:paraId="1739010B" w14:textId="43E55A01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Zombies = 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List&lt;Zombie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FD267BB" w14:textId="77777777" w:rsidR="007D3E77" w:rsidRPr="00C940C0" w:rsidRDefault="007D3E77" w:rsidP="007D3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940C0">
        <w:rPr>
          <w:rFonts w:ascii="Cascadia Mono" w:hAnsi="Cascadia Mono" w:cs="Cascadia Mono"/>
          <w:color w:val="008000"/>
          <w:sz w:val="19"/>
          <w:szCs w:val="19"/>
        </w:rPr>
        <w:t xml:space="preserve">//Remplir la liste des </w:t>
      </w:r>
      <w:proofErr w:type="spellStart"/>
      <w:r w:rsidRPr="00C940C0">
        <w:rPr>
          <w:rFonts w:ascii="Cascadia Mono" w:hAnsi="Cascadia Mono" w:cs="Cascadia Mono"/>
          <w:color w:val="008000"/>
          <w:sz w:val="19"/>
          <w:szCs w:val="19"/>
        </w:rPr>
        <w:t>ZombieTypes</w:t>
      </w:r>
      <w:proofErr w:type="spellEnd"/>
    </w:p>
    <w:p w14:paraId="00E9D426" w14:textId="25E26AEB" w:rsidR="00C940C0" w:rsidRPr="00C54201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</w:t>
      </w:r>
      <w:proofErr w:type="spellEnd"/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C5420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</w:t>
      </w:r>
      <w:proofErr w:type="spellStart"/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>&gt;()</w:t>
      </w:r>
    </w:p>
    <w:p w14:paraId="1D136FC3" w14:textId="06019253" w:rsidR="00C940C0" w:rsidRPr="007D3E77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0DB358C2" w14:textId="24E9D841" w:rsidR="00C940C0" w:rsidRPr="007D3E77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7D3E77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 { TypeName = </w:t>
      </w:r>
      <w:r w:rsidRPr="007D3E77">
        <w:rPr>
          <w:rFonts w:ascii="Cascadia Mono" w:hAnsi="Cascadia Mono" w:cs="Cascadia Mono"/>
          <w:color w:val="A31515"/>
          <w:sz w:val="19"/>
          <w:szCs w:val="19"/>
          <w:lang w:val="en-CA"/>
        </w:rPr>
        <w:t>"Virus"</w:t>
      </w: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, Id = 1 }</w:t>
      </w:r>
      <w:r w:rsid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3460BC31" w14:textId="6098D8E3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 { TypeName = </w:t>
      </w:r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"Contact"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, Id = 2 }</w:t>
      </w:r>
      <w:r w:rsid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7E207E59" w14:textId="47E2FC21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 { TypeName = </w:t>
      </w:r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proofErr w:type="spellStart"/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Radioactif</w:t>
      </w:r>
      <w:proofErr w:type="spellEnd"/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, Id = 3 }</w:t>
      </w:r>
    </w:p>
    <w:p w14:paraId="3F9C1D06" w14:textId="64470018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631234A3" w14:textId="77777777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</w:p>
    <w:p w14:paraId="4C7A39AA" w14:textId="2D261DD5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940C0">
        <w:rPr>
          <w:rFonts w:ascii="Cascadia Mono" w:hAnsi="Cascadia Mono" w:cs="Cascadia Mono"/>
          <w:color w:val="008000"/>
          <w:sz w:val="19"/>
          <w:szCs w:val="19"/>
        </w:rPr>
        <w:t>//Remplir la liste des Zombies</w:t>
      </w:r>
    </w:p>
    <w:p w14:paraId="0803108B" w14:textId="27A4B00B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{ Name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C940C0">
        <w:rPr>
          <w:rFonts w:ascii="Cascadia Mono" w:hAnsi="Cascadia Mono" w:cs="Cascadia Mono"/>
          <w:color w:val="A31515"/>
          <w:sz w:val="19"/>
          <w:szCs w:val="19"/>
        </w:rPr>
        <w:t>LeChuck</w:t>
      </w:r>
      <w:proofErr w:type="spellEnd"/>
      <w:r w:rsidRPr="00C940C0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, Point = 5,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2 });</w:t>
      </w:r>
      <w:proofErr w:type="gramEnd"/>
    </w:p>
    <w:p w14:paraId="789E598B" w14:textId="224C7AD1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{ Name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"Lenore"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, Point = 4,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2 });</w:t>
      </w:r>
      <w:proofErr w:type="gramEnd"/>
    </w:p>
    <w:p w14:paraId="6DDE1A69" w14:textId="7B8C1624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{ Name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"Draugr"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, Point = 2,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3 });</w:t>
      </w:r>
      <w:proofErr w:type="gramEnd"/>
    </w:p>
    <w:p w14:paraId="7CA82427" w14:textId="4451D5A2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{ Name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"Ragamuffin"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, Point = 5,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1 });</w:t>
      </w:r>
      <w:proofErr w:type="gramEnd"/>
    </w:p>
    <w:p w14:paraId="597FEFAA" w14:textId="1DBFC9CC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Zombie() { Name = </w:t>
      </w:r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"Taxidermy"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Point = 1,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2 });</w:t>
      </w:r>
    </w:p>
    <w:p w14:paraId="1C1A4492" w14:textId="378199DF" w:rsidR="00C940C0" w:rsidRPr="006D22D1" w:rsidRDefault="00D05EF2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</w:t>
      </w:r>
      <w:proofErr w:type="spellStart"/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>Zombies.Add</w:t>
      </w:r>
      <w:proofErr w:type="spellEnd"/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="00C940C0" w:rsidRPr="006D22D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Zombie() { Name = </w:t>
      </w:r>
      <w:r w:rsidR="00C940C0" w:rsidRPr="006D22D1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6D22D1" w:rsidRPr="006D22D1">
        <w:rPr>
          <w:rFonts w:ascii="Cascadia Mono" w:hAnsi="Cascadia Mono" w:cs="Cascadia Mono"/>
          <w:color w:val="A31515"/>
          <w:sz w:val="19"/>
          <w:szCs w:val="19"/>
          <w:lang w:val="en-CA"/>
        </w:rPr>
        <w:t>C</w:t>
      </w:r>
      <w:r w:rsidR="00C940C0" w:rsidRPr="006D22D1">
        <w:rPr>
          <w:rFonts w:ascii="Cascadia Mono" w:hAnsi="Cascadia Mono" w:cs="Cascadia Mono"/>
          <w:color w:val="A31515"/>
          <w:sz w:val="19"/>
          <w:szCs w:val="19"/>
          <w:lang w:val="en-CA"/>
        </w:rPr>
        <w:t>hien"</w:t>
      </w:r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Point = 7, </w:t>
      </w:r>
      <w:proofErr w:type="spellStart"/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1 });</w:t>
      </w:r>
    </w:p>
    <w:p w14:paraId="36C55986" w14:textId="3F32C411" w:rsidR="00C940C0" w:rsidRPr="00A814C3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proofErr w:type="spellStart"/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>Zombies.Add</w:t>
      </w:r>
      <w:proofErr w:type="spellEnd"/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A814C3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Zombie() { Name = </w:t>
      </w:r>
      <w:r w:rsidRPr="00A814C3">
        <w:rPr>
          <w:rFonts w:ascii="Cascadia Mono" w:hAnsi="Cascadia Mono" w:cs="Cascadia Mono"/>
          <w:color w:val="A31515"/>
          <w:sz w:val="19"/>
          <w:szCs w:val="19"/>
          <w:lang w:val="en-CA"/>
        </w:rPr>
        <w:t>"Avogadro"</w:t>
      </w:r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Point = 9, </w:t>
      </w:r>
      <w:proofErr w:type="spellStart"/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3 });</w:t>
      </w:r>
    </w:p>
    <w:p w14:paraId="4C084445" w14:textId="11AE535D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="00D05EF2"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FE177B2" w14:textId="79E2ED16" w:rsidR="007D4CBC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728A353" w14:textId="1E4B7608" w:rsidR="00EB50C7" w:rsidRDefault="00EB50C7">
      <w:r>
        <w:br w:type="page"/>
      </w:r>
    </w:p>
    <w:p w14:paraId="4FFBD3E4" w14:textId="77777777" w:rsidR="00EB50C7" w:rsidRDefault="00EB50C7" w:rsidP="00EB50C7"/>
    <w:p w14:paraId="25B1BA8E" w14:textId="189BCDF5" w:rsidR="0006090B" w:rsidRPr="000C4172" w:rsidRDefault="0006090B" w:rsidP="0006090B">
      <w:pPr>
        <w:pStyle w:val="Titre2"/>
      </w:pPr>
      <w:r>
        <w:t xml:space="preserve">Injection de la dépendance </w:t>
      </w:r>
      <w:r w:rsidR="00715A0A">
        <w:t xml:space="preserve">à la BD </w:t>
      </w:r>
      <w:r>
        <w:t>dans program</w:t>
      </w:r>
    </w:p>
    <w:p w14:paraId="1943D0EE" w14:textId="40C60CD2" w:rsidR="0006090B" w:rsidRPr="00715A0A" w:rsidRDefault="0006090B" w:rsidP="00D81875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 xml:space="preserve">Ouvrez </w:t>
      </w:r>
      <w:r w:rsidR="00715A0A">
        <w:t xml:space="preserve">le fichier </w:t>
      </w:r>
      <w:proofErr w:type="spellStart"/>
      <w:r w:rsidR="00715A0A">
        <w:rPr>
          <w:b/>
          <w:bCs/>
        </w:rPr>
        <w:t>Program.cs</w:t>
      </w:r>
      <w:proofErr w:type="spellEnd"/>
    </w:p>
    <w:p w14:paraId="1525F47D" w14:textId="3E20CDA8" w:rsidR="00715A0A" w:rsidRDefault="00C4322F" w:rsidP="00D81875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>Injectez la dépendance</w:t>
      </w:r>
      <w:r w:rsidR="00BB2F81">
        <w:t xml:space="preserve"> à </w:t>
      </w:r>
      <w:proofErr w:type="spellStart"/>
      <w:r w:rsidR="00BB2F81">
        <w:rPr>
          <w:b/>
          <w:bCs/>
        </w:rPr>
        <w:t>BaseDonnees</w:t>
      </w:r>
      <w:proofErr w:type="spellEnd"/>
      <w:r w:rsidR="00BB2F81">
        <w:rPr>
          <w:b/>
          <w:bCs/>
        </w:rPr>
        <w:t xml:space="preserve"> </w:t>
      </w:r>
      <w:r w:rsidR="00BB2F81">
        <w:t>en Singleton</w:t>
      </w:r>
      <w:r w:rsidR="0097198C">
        <w:br/>
        <w:t xml:space="preserve">avant </w:t>
      </w:r>
      <w:r w:rsidR="00F565F6">
        <w:t xml:space="preserve">le </w:t>
      </w:r>
      <w:proofErr w:type="spellStart"/>
      <w:proofErr w:type="gramStart"/>
      <w:r w:rsidR="00F565F6">
        <w:t>builder.Buid</w:t>
      </w:r>
      <w:proofErr w:type="spellEnd"/>
      <w:proofErr w:type="gramEnd"/>
      <w:r w:rsidR="00F565F6">
        <w:t>()</w:t>
      </w:r>
    </w:p>
    <w:p w14:paraId="57EEC244" w14:textId="77777777" w:rsidR="0097198C" w:rsidRPr="0097198C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7198C">
        <w:rPr>
          <w:rFonts w:ascii="Cascadia Mono" w:hAnsi="Cascadia Mono" w:cs="Cascadia Mono"/>
          <w:color w:val="008000"/>
          <w:sz w:val="19"/>
          <w:szCs w:val="19"/>
          <w:lang w:val="en-CA"/>
        </w:rPr>
        <w:t>// Add services to the container.</w:t>
      </w:r>
    </w:p>
    <w:p w14:paraId="7D9F9506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proofErr w:type="spellStart"/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builder.Services.AddControllersWithViews</w:t>
      </w:r>
      <w:proofErr w:type="spellEnd"/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();</w:t>
      </w:r>
    </w:p>
    <w:p w14:paraId="6E24FDB7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1C263D1C" w14:textId="7C6C7092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// Injection de</w:t>
      </w:r>
      <w:r w:rsidR="00BB21CB"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s</w:t>
      </w:r>
      <w:r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 xml:space="preserve"> </w:t>
      </w:r>
      <w:proofErr w:type="spellStart"/>
      <w:r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dépendance</w:t>
      </w:r>
      <w:r w:rsidR="00034531"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s</w:t>
      </w:r>
      <w:proofErr w:type="spellEnd"/>
    </w:p>
    <w:p w14:paraId="020316BE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proofErr w:type="spellStart"/>
      <w:r w:rsidRPr="00346C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builder.Services.AddSingleton</w:t>
      </w:r>
      <w:proofErr w:type="spellEnd"/>
      <w:r w:rsidRPr="00346C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&lt;</w:t>
      </w:r>
      <w:proofErr w:type="spellStart"/>
      <w:r w:rsidRPr="00346C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BaseDonnees</w:t>
      </w:r>
      <w:proofErr w:type="spellEnd"/>
      <w:r w:rsidRPr="00346C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&gt;();</w:t>
      </w:r>
    </w:p>
    <w:p w14:paraId="4B8C3A02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5D9A4767" w14:textId="77777777" w:rsidR="0097198C" w:rsidRPr="00EC4846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EC4846"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gramEnd"/>
      <w:r w:rsidRPr="00EC4846">
        <w:rPr>
          <w:rFonts w:ascii="Cascadia Mono" w:hAnsi="Cascadia Mono" w:cs="Cascadia Mono"/>
          <w:color w:val="000000"/>
          <w:sz w:val="19"/>
          <w:szCs w:val="19"/>
        </w:rPr>
        <w:t xml:space="preserve"> app = </w:t>
      </w:r>
      <w:proofErr w:type="spellStart"/>
      <w:proofErr w:type="gramStart"/>
      <w:r w:rsidRPr="00EC4846">
        <w:rPr>
          <w:rFonts w:ascii="Cascadia Mono" w:hAnsi="Cascadia Mono" w:cs="Cascadia Mono"/>
          <w:color w:val="000000"/>
          <w:sz w:val="19"/>
          <w:szCs w:val="19"/>
        </w:rPr>
        <w:t>builder.Build</w:t>
      </w:r>
      <w:proofErr w:type="spellEnd"/>
      <w:proofErr w:type="gramEnd"/>
      <w:r w:rsidRPr="00EC4846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49365B6" w14:textId="77777777" w:rsidR="0006090B" w:rsidRPr="00EC4846" w:rsidRDefault="0006090B"/>
    <w:p w14:paraId="18C4E94D" w14:textId="77777777" w:rsidR="006A681F" w:rsidRPr="000A6F2B" w:rsidRDefault="006A681F" w:rsidP="006A681F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5536FF72" w14:textId="518549F2" w:rsidR="006A681F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39F29567" w14:textId="77777777" w:rsidR="006A681F" w:rsidRPr="00FC2466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2A5A53DB" w14:textId="77777777" w:rsidR="006A681F" w:rsidRPr="007E2E85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664FBE51" w14:textId="77777777" w:rsidR="006A681F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>Commentez en respectant les standards proposés (vous serez noté là-dessus):</w:t>
      </w:r>
    </w:p>
    <w:p w14:paraId="1C450763" w14:textId="56B152F3" w:rsidR="006A681F" w:rsidRPr="007D4CBC" w:rsidRDefault="00D23362" w:rsidP="006A681F">
      <w:pPr>
        <w:pStyle w:val="Paragraphedeliste"/>
        <w:numPr>
          <w:ilvl w:val="1"/>
          <w:numId w:val="5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6A681F" w:rsidRPr="007D4CBC">
        <w:t>: FCT Base de donné</w:t>
      </w:r>
      <w:r w:rsidR="006A681F">
        <w:t>es en listes et liaisons</w:t>
      </w:r>
    </w:p>
    <w:p w14:paraId="1F393244" w14:textId="5DF24FC6" w:rsidR="006A681F" w:rsidRDefault="006A681F" w:rsidP="006A681F">
      <w:pPr>
        <w:pStyle w:val="Paragraphedeliste"/>
        <w:numPr>
          <w:ilvl w:val="1"/>
          <w:numId w:val="5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Ajout de la classe contenant la base de données en listes et ajout de la liaison entre Zombie et </w:t>
      </w:r>
      <w:proofErr w:type="spellStart"/>
      <w:r>
        <w:t>ZombieType</w:t>
      </w:r>
      <w:proofErr w:type="spellEnd"/>
      <w:r>
        <w:t>.</w:t>
      </w:r>
      <w:r w:rsidR="00566EA4">
        <w:t xml:space="preserve"> Injection du Singleton</w:t>
      </w:r>
    </w:p>
    <w:p w14:paraId="704A1140" w14:textId="77777777" w:rsidR="006A681F" w:rsidRPr="001C42FF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6484A714" w14:textId="77777777" w:rsidR="006A681F" w:rsidRPr="001C42FF" w:rsidRDefault="006A681F" w:rsidP="006A681F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1C746942" w14:textId="77777777" w:rsidR="006E535E" w:rsidRDefault="006E535E" w:rsidP="006E535E">
      <w:pPr>
        <w:pStyle w:val="Paragraphedeliste"/>
        <w:numPr>
          <w:ilvl w:val="0"/>
          <w:numId w:val="11"/>
        </w:numPr>
        <w:spacing w:before="0" w:after="160" w:line="259" w:lineRule="auto"/>
      </w:pPr>
      <w:r>
        <w:t>"Poussez" (</w:t>
      </w:r>
      <w:r>
        <w:rPr>
          <w:b/>
          <w:bCs/>
        </w:rPr>
        <w:t>Push)</w:t>
      </w:r>
      <w:r>
        <w:t xml:space="preserve"> les modifications sur le repo en ligne (</w:t>
      </w: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6F5FA212" wp14:editId="42D96D92">
            <wp:extent cx="232486" cy="311742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CF8F" w14:textId="732ADC9B" w:rsidR="006E535E" w:rsidRPr="00BC303D" w:rsidRDefault="006E535E" w:rsidP="006E535E">
      <w:pPr>
        <w:pStyle w:val="Paragraphedeliste"/>
        <w:numPr>
          <w:ilvl w:val="0"/>
          <w:numId w:val="11"/>
        </w:numPr>
        <w:spacing w:before="0" w:after="160" w:line="259" w:lineRule="auto"/>
        <w:rPr>
          <w:u w:val="single"/>
        </w:rPr>
      </w:pPr>
      <w:r>
        <w:t xml:space="preserve">C’est la fin de la fonction </w:t>
      </w:r>
      <w:r w:rsidR="00A84AAF">
        <w:t>Base</w:t>
      </w:r>
      <w:r w:rsidR="00DA6EB3">
        <w:t xml:space="preserve"> de </w:t>
      </w:r>
      <w:r w:rsidR="00E7443C">
        <w:t>Donn</w:t>
      </w:r>
      <w:r w:rsidR="00DA6EB3">
        <w:t>é</w:t>
      </w:r>
      <w:r w:rsidR="00E7443C">
        <w:t>es (BD)</w:t>
      </w:r>
    </w:p>
    <w:p w14:paraId="6F857ED5" w14:textId="2FD34369" w:rsidR="006E535E" w:rsidRPr="007F0702" w:rsidRDefault="006E535E" w:rsidP="006E535E">
      <w:pPr>
        <w:pStyle w:val="Paragraphedeliste"/>
        <w:numPr>
          <w:ilvl w:val="0"/>
          <w:numId w:val="11"/>
        </w:numPr>
        <w:spacing w:before="0" w:after="160" w:line="259" w:lineRule="auto"/>
        <w:rPr>
          <w:u w:val="single"/>
        </w:rPr>
      </w:pPr>
      <w:r w:rsidRPr="00BC303D">
        <w:t>Merge</w:t>
      </w:r>
      <w:r w:rsidR="001D3531">
        <w:t>z</w:t>
      </w:r>
      <w:r w:rsidRPr="00BC303D">
        <w:t xml:space="preserve"> la branche</w:t>
      </w:r>
      <w:r w:rsidRPr="00BC303D">
        <w:rPr>
          <w:u w:val="single"/>
        </w:rPr>
        <w:t xml:space="preserve"> </w:t>
      </w:r>
      <w:r w:rsidRPr="00BC303D">
        <w:rPr>
          <w:b/>
          <w:bCs/>
          <w:u w:val="single"/>
        </w:rPr>
        <w:t>FCT_</w:t>
      </w:r>
      <w:r>
        <w:rPr>
          <w:b/>
          <w:bCs/>
          <w:u w:val="single"/>
        </w:rPr>
        <w:t>BD</w:t>
      </w:r>
      <w:r w:rsidRPr="00BC303D">
        <w:rPr>
          <w:b/>
          <w:bCs/>
          <w:u w:val="single"/>
        </w:rPr>
        <w:t xml:space="preserve"> </w:t>
      </w:r>
      <w:r w:rsidRPr="00BC303D">
        <w:t xml:space="preserve">dans la branche </w:t>
      </w:r>
      <w:r w:rsidRPr="00BC303D">
        <w:rPr>
          <w:b/>
          <w:bCs/>
          <w:u w:val="single"/>
        </w:rPr>
        <w:t>Main.</w:t>
      </w:r>
    </w:p>
    <w:p w14:paraId="7439D2A2" w14:textId="77777777" w:rsidR="007F0702" w:rsidRDefault="007F0702" w:rsidP="007F0702">
      <w:pPr>
        <w:pStyle w:val="Paragraphedeliste"/>
        <w:numPr>
          <w:ilvl w:val="0"/>
          <w:numId w:val="11"/>
        </w:numPr>
        <w:spacing w:before="0" w:after="160" w:line="259" w:lineRule="auto"/>
      </w:pPr>
      <w:r>
        <w:t>"Poussez" (</w:t>
      </w:r>
      <w:r>
        <w:rPr>
          <w:b/>
          <w:bCs/>
        </w:rPr>
        <w:t>Push) MAIN</w:t>
      </w:r>
      <w:r>
        <w:t xml:space="preserve"> les modifications sur le repo en ligne (</w:t>
      </w: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6952745B" wp14:editId="1B46A94B">
            <wp:extent cx="232486" cy="31174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794D" w14:textId="77777777" w:rsidR="007F0702" w:rsidRDefault="007F0702" w:rsidP="007F0702"/>
    <w:p w14:paraId="4C5856EA" w14:textId="633726CD" w:rsidR="00007599" w:rsidRPr="00970D7A" w:rsidRDefault="00007599" w:rsidP="00007599">
      <w:pPr>
        <w:pStyle w:val="Titre1"/>
      </w:pPr>
      <w:r w:rsidRPr="00970D7A">
        <w:t>Repository GitHub</w:t>
      </w:r>
    </w:p>
    <w:p w14:paraId="3F7CB13D" w14:textId="77777777" w:rsidR="002F2380" w:rsidRPr="000C4172" w:rsidRDefault="002F2380" w:rsidP="002F2380">
      <w:pPr>
        <w:pStyle w:val="Titre2"/>
      </w:pPr>
      <w:r>
        <w:t>Création d’une branche pour la fonctionnalité</w:t>
      </w:r>
    </w:p>
    <w:p w14:paraId="2DA84156" w14:textId="6899B727" w:rsidR="002F2380" w:rsidRPr="00B30A98" w:rsidRDefault="002F2380" w:rsidP="002F2380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Créez une branche appelée </w:t>
      </w:r>
      <w:proofErr w:type="spellStart"/>
      <w:r>
        <w:rPr>
          <w:b/>
          <w:bCs/>
        </w:rPr>
        <w:t>FCT</w:t>
      </w:r>
      <w:r w:rsidR="00DA6EB3">
        <w:rPr>
          <w:b/>
          <w:bCs/>
        </w:rPr>
        <w:t>_</w:t>
      </w:r>
      <w:r w:rsidR="00007599">
        <w:rPr>
          <w:b/>
          <w:bCs/>
        </w:rPr>
        <w:t>Zombie</w:t>
      </w:r>
      <w:proofErr w:type="spellEnd"/>
      <w:r>
        <w:rPr>
          <w:b/>
          <w:bCs/>
        </w:rPr>
        <w:t xml:space="preserve">  </w:t>
      </w:r>
    </w:p>
    <w:p w14:paraId="2ADF415B" w14:textId="77777777" w:rsidR="002F2380" w:rsidRPr="00B30A98" w:rsidRDefault="002F2380" w:rsidP="002F2380">
      <w:pPr>
        <w:pStyle w:val="Paragraphedeliste"/>
        <w:numPr>
          <w:ilvl w:val="0"/>
          <w:numId w:val="16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>
        <w:rPr>
          <w:highlight w:val="yellow"/>
        </w:rPr>
        <w:t>que vous avez créée dans LOCAL</w:t>
      </w:r>
    </w:p>
    <w:p w14:paraId="0F5B5FF3" w14:textId="24E18453" w:rsidR="00C24FA8" w:rsidRDefault="00C24FA8">
      <w:r>
        <w:br w:type="page"/>
      </w:r>
    </w:p>
    <w:p w14:paraId="05B964DD" w14:textId="4E05227E" w:rsidR="00421B7E" w:rsidRDefault="004F1645" w:rsidP="00421B7E">
      <w:pPr>
        <w:pStyle w:val="Titre1"/>
      </w:pPr>
      <w:r>
        <w:lastRenderedPageBreak/>
        <w:t xml:space="preserve">Modifier </w:t>
      </w:r>
      <w:r w:rsidR="009E2B18">
        <w:t>ZombieTYpe</w:t>
      </w:r>
    </w:p>
    <w:p w14:paraId="27813711" w14:textId="72424E7A" w:rsidR="00983875" w:rsidRDefault="00983875" w:rsidP="00983875">
      <w:pPr>
        <w:pStyle w:val="Titre2"/>
      </w:pPr>
      <w:r>
        <w:t>Modifier le controller ZombieType</w:t>
      </w:r>
    </w:p>
    <w:p w14:paraId="0D4A5557" w14:textId="3B2E3047" w:rsidR="00834B8F" w:rsidRPr="00834B8F" w:rsidRDefault="00834B8F" w:rsidP="00834B8F">
      <w:r>
        <w:t>M</w:t>
      </w:r>
      <w:r w:rsidR="003A2661">
        <w:t xml:space="preserve">odification du Controller afin d’utiliser le Singleton de </w:t>
      </w:r>
      <w:proofErr w:type="spellStart"/>
      <w:r w:rsidR="003A2661">
        <w:t>BaseDonnees</w:t>
      </w:r>
      <w:proofErr w:type="spellEnd"/>
      <w:r w:rsidR="005B6CA4">
        <w:t xml:space="preserve"> tel que vu en 2W5.</w:t>
      </w:r>
    </w:p>
    <w:p w14:paraId="232A5208" w14:textId="5F90721D" w:rsidR="00983875" w:rsidRDefault="00983875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 xml:space="preserve">Ouvrez le </w:t>
      </w:r>
      <w:proofErr w:type="spellStart"/>
      <w:r>
        <w:t>ZombieTypeController</w:t>
      </w:r>
      <w:proofErr w:type="spellEnd"/>
    </w:p>
    <w:p w14:paraId="681E1144" w14:textId="56CDE0FE" w:rsidR="007351F2" w:rsidRDefault="007351F2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>Ajoutez la variable pri</w:t>
      </w:r>
      <w:r w:rsidR="005B6CA4">
        <w:t>vée et injectez la dépendance dans le con</w:t>
      </w:r>
      <w:r w:rsidR="001D3531">
        <w:t>s</w:t>
      </w:r>
      <w:r w:rsidR="005B6CA4">
        <w:t>tructeur du Controller</w:t>
      </w:r>
    </w:p>
    <w:p w14:paraId="458AAD7D" w14:textId="094AA933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private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_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42E7F68" w14:textId="77777777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36DAA14F" w14:textId="074AEF89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B6CA4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5B6CA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5B6CA4">
        <w:rPr>
          <w:rFonts w:ascii="Cascadia Mono" w:hAnsi="Cascadia Mono" w:cs="Cascadia Mono"/>
          <w:color w:val="2B91AF"/>
          <w:sz w:val="19"/>
          <w:szCs w:val="19"/>
        </w:rPr>
        <w:t>ZombieTypeController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C6B1628" w14:textId="5DA89D44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33E0128" w14:textId="315AF0C2" w:rsidR="005B6CA4" w:rsidRPr="005B6CA4" w:rsidRDefault="00B271DC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A9D5848" w14:textId="0864B27C" w:rsid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999C1FE" w14:textId="1360F2AE" w:rsidR="00983875" w:rsidRPr="00776F3C" w:rsidRDefault="00B271DC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>Remplacez</w:t>
      </w:r>
      <w:r w:rsidR="00983875">
        <w:t xml:space="preserve"> l’action Index</w:t>
      </w:r>
      <w:r w:rsidR="005B6CA4">
        <w:t xml:space="preserve"> afin d’utiliser le Singleton de </w:t>
      </w:r>
      <w:proofErr w:type="spellStart"/>
      <w:r w:rsidR="005B6CA4">
        <w:t>BaseDonnees</w:t>
      </w:r>
      <w:proofErr w:type="spellEnd"/>
    </w:p>
    <w:p w14:paraId="0AB3F2E3" w14:textId="5365B52F" w:rsidR="00983875" w:rsidRPr="00115829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5829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Index()</w:t>
      </w:r>
    </w:p>
    <w:p w14:paraId="34799820" w14:textId="2CA479BB" w:rsidR="00983875" w:rsidRPr="00115829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7CDDD2A" w14:textId="6C60245D" w:rsidR="00983875" w:rsidRPr="000B0CA2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Pr="000B0CA2">
        <w:rPr>
          <w:rFonts w:ascii="Cascadia Mono" w:hAnsi="Cascadia Mono" w:cs="Cascadia Mono"/>
          <w:color w:val="0000FF"/>
          <w:sz w:val="19"/>
          <w:szCs w:val="19"/>
          <w:lang w:val="en-CA"/>
        </w:rPr>
        <w:t>this</w:t>
      </w: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>.ViewBag.MaListe</w:t>
      </w:r>
      <w:proofErr w:type="spellEnd"/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="00115829"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>_</w:t>
      </w:r>
      <w:proofErr w:type="spellStart"/>
      <w:r w:rsidR="00115829"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>.Zombie</w:t>
      </w:r>
      <w:r w:rsidR="00A123E9">
        <w:rPr>
          <w:rFonts w:ascii="Cascadia Mono" w:hAnsi="Cascadia Mono" w:cs="Cascadia Mono"/>
          <w:color w:val="000000"/>
          <w:sz w:val="19"/>
          <w:szCs w:val="19"/>
          <w:lang w:val="en-CA"/>
        </w:rPr>
        <w:t>Type</w:t>
      </w: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>s.ToList</w:t>
      </w:r>
      <w:proofErr w:type="spellEnd"/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>();</w:t>
      </w:r>
    </w:p>
    <w:p w14:paraId="78A7A2BE" w14:textId="3AA132BB" w:rsidR="00983875" w:rsidRPr="000B0CA2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0B0CA2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B0CA2">
        <w:rPr>
          <w:rFonts w:ascii="Cascadia Mono" w:hAnsi="Cascadia Mono" w:cs="Cascadia Mono"/>
          <w:color w:val="000000"/>
          <w:sz w:val="19"/>
          <w:szCs w:val="19"/>
        </w:rPr>
        <w:t>View(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21B4630" w14:textId="6031DCE0" w:rsidR="00983875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0B0CA2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7DCD929" w14:textId="65E72943" w:rsidR="002A113C" w:rsidRPr="00776F3C" w:rsidRDefault="002A113C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 xml:space="preserve">Modifiez l’action </w:t>
      </w:r>
      <w:proofErr w:type="spellStart"/>
      <w:r>
        <w:t>Create</w:t>
      </w:r>
      <w:proofErr w:type="spellEnd"/>
      <w:r>
        <w:t xml:space="preserve"> </w:t>
      </w:r>
      <w:r w:rsidR="0052787A">
        <w:t>POST afin</w:t>
      </w:r>
      <w:r w:rsidR="00115829">
        <w:t xml:space="preserve"> d’utiliser le Singleton,</w:t>
      </w:r>
      <w:r w:rsidR="0052787A">
        <w:t xml:space="preserve"> de valider le </w:t>
      </w:r>
      <w:r w:rsidR="00394B4B">
        <w:t>ModelState et d’afficher les erreurs</w:t>
      </w:r>
    </w:p>
    <w:p w14:paraId="6A03FEE7" w14:textId="77777777" w:rsidR="00CD4ECB" w:rsidRPr="00346C7A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8000"/>
          <w:sz w:val="19"/>
          <w:szCs w:val="19"/>
          <w:lang w:val="en-CA"/>
        </w:rPr>
        <w:t>//POST</w:t>
      </w:r>
    </w:p>
    <w:p w14:paraId="3656E672" w14:textId="46FE3C9C" w:rsidR="00CD4ECB" w:rsidRPr="00346C7A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[</w:t>
      </w:r>
      <w:proofErr w:type="spellStart"/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HttpPost</w:t>
      </w:r>
      <w:proofErr w:type="spellEnd"/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]</w:t>
      </w:r>
    </w:p>
    <w:p w14:paraId="3ED366ED" w14:textId="5AA79C2B" w:rsidR="00CD4ECB" w:rsidRPr="00CD4ECB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D4ECB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Create(</w:t>
      </w:r>
      <w:proofErr w:type="spellStart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>Models.ZombieType</w:t>
      </w:r>
      <w:proofErr w:type="spellEnd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4F205ED3" w14:textId="6B1EF5F6" w:rsidR="00CD4ECB" w:rsidRPr="00A57639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7E29E7E" w14:textId="7A83C1A9" w:rsidR="00CD4ECB" w:rsidRPr="00A57639" w:rsidRDefault="00B271DC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proofErr w:type="gramStart"/>
      <w:r w:rsidR="00CD4ECB" w:rsidRPr="00A57639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 w:rsidR="00CD4ECB" w:rsidRPr="00A57639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CD4ECB" w:rsidRPr="00A57639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CD4ECB" w:rsidRPr="00A57639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BE71972" w14:textId="76688840" w:rsidR="00CD4ECB" w:rsidRPr="00A57639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C3E354E" w14:textId="6422551F" w:rsidR="00DA6EB3" w:rsidRPr="00DA6EB3" w:rsidRDefault="00DA6EB3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z w:val="19"/>
          <w:szCs w:val="19"/>
        </w:rPr>
      </w:pPr>
      <w:r w:rsidRPr="00DA6EB3"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 w:rsidRPr="00DA6EB3">
        <w:rPr>
          <w:rFonts w:ascii="Cascadia Mono" w:hAnsi="Cascadia Mono" w:cs="Cascadia Mono"/>
          <w:sz w:val="19"/>
          <w:szCs w:val="19"/>
          <w:highlight w:val="magenta"/>
        </w:rPr>
        <w:t>// Ajouter à la BD</w:t>
      </w:r>
    </w:p>
    <w:p w14:paraId="2BC803CE" w14:textId="02D25DD2" w:rsidR="00CD4ECB" w:rsidRPr="00A57639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DA6EB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B271DC" w:rsidRPr="00DA6EB3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115829"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_</w:t>
      </w:r>
      <w:proofErr w:type="spellStart"/>
      <w:proofErr w:type="gramStart"/>
      <w:r w:rsidR="00115829"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baseDonnees</w:t>
      </w:r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.ZombieTypes.Add</w:t>
      </w:r>
      <w:proofErr w:type="spellEnd"/>
      <w:proofErr w:type="gramEnd"/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(</w:t>
      </w:r>
      <w:proofErr w:type="spellStart"/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zombieType</w:t>
      </w:r>
      <w:proofErr w:type="spellEnd"/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);</w:t>
      </w:r>
    </w:p>
    <w:p w14:paraId="3346C410" w14:textId="7ACF30EF" w:rsidR="00CD4ECB" w:rsidRPr="0059508E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   </w:t>
      </w:r>
      <w:r w:rsidRPr="0059508E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return</w:t>
      </w:r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59508E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this</w:t>
      </w:r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.RedirectToAction</w:t>
      </w:r>
      <w:proofErr w:type="spellEnd"/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r w:rsidRPr="0059508E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"Index"</w:t>
      </w:r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);</w:t>
      </w:r>
    </w:p>
    <w:p w14:paraId="3CDC6591" w14:textId="7995DCC4" w:rsidR="00CD4ECB" w:rsidRPr="0059508E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6E3137A7" w14:textId="77777777" w:rsidR="00CD4ECB" w:rsidRPr="0059508E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130E28C" w14:textId="499CA2A5" w:rsidR="00CD4ECB" w:rsidRPr="0059508E" w:rsidRDefault="00B271DC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CD4ECB" w:rsidRPr="0059508E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CD4ECB" w:rsidRPr="0059508E">
        <w:rPr>
          <w:rFonts w:ascii="Cascadia Mono" w:hAnsi="Cascadia Mono" w:cs="Cascadia Mono"/>
          <w:color w:val="0000FF"/>
          <w:sz w:val="19"/>
          <w:szCs w:val="19"/>
          <w:lang w:val="en-CA"/>
        </w:rPr>
        <w:t>this</w:t>
      </w:r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>.View</w:t>
      </w:r>
      <w:proofErr w:type="spellEnd"/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spellStart"/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7B608051" w14:textId="2B1E601C" w:rsidR="00983875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CD4ECB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AF799C" w14:textId="23490138" w:rsidR="0059508E" w:rsidRPr="00776F3C" w:rsidRDefault="0059508E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>Testez la création d’un type de zombie</w:t>
      </w:r>
    </w:p>
    <w:p w14:paraId="6DB9EB89" w14:textId="48945DD9" w:rsidR="0059508E" w:rsidRDefault="00120007" w:rsidP="0059508E">
      <w:pPr>
        <w:jc w:val="center"/>
      </w:pPr>
      <w:r w:rsidRPr="00120007">
        <w:rPr>
          <w:noProof/>
        </w:rPr>
        <w:drawing>
          <wp:inline distT="0" distB="0" distL="0" distR="0" wp14:anchorId="7EE11CCE" wp14:editId="67DC9E56">
            <wp:extent cx="2268187" cy="712859"/>
            <wp:effectExtent l="0" t="0" r="0" b="0"/>
            <wp:docPr id="14" name="Image 14" descr="Une image contenant texte, capture d’écran, Polic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exte, capture d’écran, Police, logo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9776" cy="73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7D79" w14:textId="77777777" w:rsidR="00120007" w:rsidRDefault="00120007">
      <w:r>
        <w:br w:type="page"/>
      </w:r>
    </w:p>
    <w:p w14:paraId="00FF7498" w14:textId="557B7C3A" w:rsidR="00304432" w:rsidRDefault="00304432" w:rsidP="00D81875">
      <w:pPr>
        <w:pStyle w:val="Paragraphedeliste"/>
        <w:numPr>
          <w:ilvl w:val="0"/>
          <w:numId w:val="9"/>
        </w:numPr>
      </w:pPr>
      <w:r>
        <w:lastRenderedPageBreak/>
        <w:t xml:space="preserve">Modifiez le texte pour obtenir le </w:t>
      </w:r>
      <w:proofErr w:type="spellStart"/>
      <w:r w:rsidR="001D3531">
        <w:t>D</w:t>
      </w:r>
      <w:r>
        <w:t>isplayName</w:t>
      </w:r>
      <w:proofErr w:type="spellEnd"/>
      <w:r>
        <w:t xml:space="preserve"> directement avec les paramètres du message d’erreur. </w:t>
      </w:r>
    </w:p>
    <w:p w14:paraId="43A86219" w14:textId="53F2D3D9" w:rsidR="00646A99" w:rsidRPr="00346C7A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346C7A">
        <w:rPr>
          <w:rFonts w:ascii="Cascadia Mono" w:hAnsi="Cascadia Mono" w:cs="Cascadia Mono"/>
          <w:color w:val="2B91AF"/>
          <w:sz w:val="19"/>
          <w:szCs w:val="19"/>
          <w:lang w:val="en-CA"/>
        </w:rPr>
        <w:t>ZombieType</w:t>
      </w:r>
      <w:proofErr w:type="spellEnd"/>
    </w:p>
    <w:p w14:paraId="2DC834B9" w14:textId="062B8BE5" w:rsidR="00646A99" w:rsidRPr="00346C7A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749B564D" w14:textId="757ABE4A" w:rsidR="00646A99" w:rsidRPr="00646A99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Id {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064AB18D" w14:textId="77230A69" w:rsidR="00646A99" w:rsidRPr="00346C7A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[DisplayName(</w:t>
      </w:r>
      <w:r w:rsidRPr="00346C7A">
        <w:rPr>
          <w:rFonts w:ascii="Cascadia Mono" w:hAnsi="Cascadia Mono" w:cs="Cascadia Mono"/>
          <w:color w:val="A31515"/>
          <w:sz w:val="19"/>
          <w:szCs w:val="19"/>
          <w:lang w:val="en-CA"/>
        </w:rPr>
        <w:t>"Type Name"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)]</w:t>
      </w:r>
    </w:p>
    <w:p w14:paraId="7A8A1F26" w14:textId="79E59DC0" w:rsidR="00646A99" w:rsidRPr="00646A99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[Required(</w:t>
      </w:r>
      <w:proofErr w:type="spellStart"/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>AllowEmptyStrings</w:t>
      </w:r>
      <w:proofErr w:type="spellEnd"/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false</w:t>
      </w:r>
      <w:r w:rsidRPr="0012000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proofErr w:type="spellStart"/>
      <w:r w:rsidRPr="00120007">
        <w:rPr>
          <w:rFonts w:ascii="Cascadia Mono" w:hAnsi="Cascadia Mono" w:cs="Cascadia Mono"/>
          <w:color w:val="000000"/>
          <w:sz w:val="19"/>
          <w:szCs w:val="19"/>
          <w:lang w:val="en-CA"/>
        </w:rPr>
        <w:t>ErrorMessage</w:t>
      </w:r>
      <w:proofErr w:type="spellEnd"/>
      <w:r w:rsidRPr="0012000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120007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120007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{0}</w:t>
      </w:r>
      <w:r w:rsidR="00120007" w:rsidRPr="00120007">
        <w:rPr>
          <w:rFonts w:ascii="Cascadia Mono" w:hAnsi="Cascadia Mono" w:cs="Cascadia Mono"/>
          <w:sz w:val="19"/>
          <w:szCs w:val="19"/>
          <w:highlight w:val="magenta"/>
          <w:lang w:val="en-US"/>
        </w:rPr>
        <w:t>Type Name</w:t>
      </w:r>
      <w:r w:rsidR="00120007" w:rsidRPr="0012000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="00120007" w:rsidRPr="00120007">
        <w:rPr>
          <w:rFonts w:ascii="Cascadia Mono" w:hAnsi="Cascadia Mono" w:cs="Cascadia Mono"/>
          <w:color w:val="A31515"/>
          <w:sz w:val="19"/>
          <w:szCs w:val="19"/>
          <w:lang w:val="en-US"/>
        </w:rPr>
        <w:t>has to be filled.</w:t>
      </w:r>
      <w:r w:rsidRPr="00120007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120007">
        <w:rPr>
          <w:rFonts w:ascii="Cascadia Mono" w:hAnsi="Cascadia Mono" w:cs="Cascadia Mono"/>
          <w:color w:val="000000"/>
          <w:sz w:val="19"/>
          <w:szCs w:val="19"/>
          <w:lang w:val="en-CA"/>
        </w:rPr>
        <w:t>)]</w:t>
      </w:r>
    </w:p>
    <w:p w14:paraId="1FD9E619" w14:textId="77777777" w:rsidR="00646A99" w:rsidRPr="00646A99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TypeName {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2F5B6AC6" w14:textId="055D1923" w:rsidR="0059508E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646A99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15A99A3" w14:textId="77777777" w:rsidR="001634E0" w:rsidRDefault="001634E0"/>
    <w:p w14:paraId="127633FA" w14:textId="77777777" w:rsidR="00625624" w:rsidRPr="000A6F2B" w:rsidRDefault="00625624" w:rsidP="00625624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5BB4ABC0" w14:textId="296CAEA9" w:rsidR="00625624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3D2DCBDA" w14:textId="77777777" w:rsidR="00625624" w:rsidRPr="00FC2466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20F241A4" w14:textId="77777777" w:rsidR="00625624" w:rsidRPr="007E2E85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08CCE315" w14:textId="77777777" w:rsidR="00625624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>Commentez en respectant les standards proposés (vous serez noté là-dessus):</w:t>
      </w:r>
    </w:p>
    <w:p w14:paraId="37306071" w14:textId="71C59164" w:rsidR="00625624" w:rsidRPr="001D3531" w:rsidRDefault="00D23362" w:rsidP="00D81875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1D3531">
        <w:rPr>
          <w:b/>
          <w:bCs/>
        </w:rPr>
        <w:t xml:space="preserve">Commit </w:t>
      </w:r>
      <w:proofErr w:type="spellStart"/>
      <w:r w:rsidRPr="001D3531">
        <w:rPr>
          <w:b/>
          <w:bCs/>
        </w:rPr>
        <w:t>subject</w:t>
      </w:r>
      <w:proofErr w:type="spellEnd"/>
      <w:r w:rsidR="00625624" w:rsidRPr="001D3531">
        <w:t xml:space="preserve">: FCT </w:t>
      </w:r>
      <w:proofErr w:type="spellStart"/>
      <w:r w:rsidR="00625624" w:rsidRPr="001D3531">
        <w:t>ZombieType</w:t>
      </w:r>
      <w:proofErr w:type="spellEnd"/>
      <w:r w:rsidR="001F0788" w:rsidRPr="001D3531">
        <w:t xml:space="preserve"> </w:t>
      </w:r>
      <w:r w:rsidR="00120007" w:rsidRPr="001D3531">
        <w:t>utili</w:t>
      </w:r>
      <w:r w:rsidR="001D3531" w:rsidRPr="001D3531">
        <w:t>s</w:t>
      </w:r>
      <w:r w:rsidR="00120007" w:rsidRPr="001D3531">
        <w:t>ation</w:t>
      </w:r>
      <w:r w:rsidR="00C720F6" w:rsidRPr="001D3531">
        <w:t xml:space="preserve"> </w:t>
      </w:r>
      <w:r w:rsidR="00120007" w:rsidRPr="001D3531">
        <w:t>du s</w:t>
      </w:r>
      <w:r w:rsidR="00C720F6" w:rsidRPr="001D3531">
        <w:t>ingleton</w:t>
      </w:r>
    </w:p>
    <w:p w14:paraId="55F09149" w14:textId="14825D72" w:rsidR="00625624" w:rsidRDefault="00625624" w:rsidP="00D81875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Ajout de </w:t>
      </w:r>
      <w:r w:rsidR="00C720F6">
        <w:t xml:space="preserve">l’utilisation du </w:t>
      </w:r>
      <w:r w:rsidR="00120007">
        <w:t>s</w:t>
      </w:r>
      <w:r w:rsidR="00C720F6">
        <w:t>ingleton</w:t>
      </w:r>
      <w:r w:rsidR="00120007">
        <w:t xml:space="preserve"> </w:t>
      </w:r>
      <w:proofErr w:type="spellStart"/>
      <w:r w:rsidR="00120007" w:rsidRPr="00120007">
        <w:t>BaseDonnees</w:t>
      </w:r>
      <w:proofErr w:type="spellEnd"/>
      <w:r w:rsidR="00C720F6">
        <w:t xml:space="preserve"> </w:t>
      </w:r>
      <w:r>
        <w:t xml:space="preserve">pour </w:t>
      </w:r>
      <w:proofErr w:type="spellStart"/>
      <w:r>
        <w:t>ZombieType</w:t>
      </w:r>
      <w:proofErr w:type="spellEnd"/>
      <w:r>
        <w:t>.</w:t>
      </w:r>
    </w:p>
    <w:p w14:paraId="09028D3E" w14:textId="77777777" w:rsidR="00625624" w:rsidRPr="00E7443C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47408D36" w14:textId="09C30FA0" w:rsidR="007A6C0C" w:rsidRDefault="007A6C0C">
      <w:r>
        <w:br w:type="page"/>
      </w:r>
    </w:p>
    <w:p w14:paraId="243B6833" w14:textId="12728280" w:rsidR="00113955" w:rsidRDefault="00113955" w:rsidP="00113955">
      <w:pPr>
        <w:pStyle w:val="Titre1"/>
      </w:pPr>
      <w:r>
        <w:lastRenderedPageBreak/>
        <w:t>Modifier Zombie</w:t>
      </w:r>
    </w:p>
    <w:p w14:paraId="3ABF4861" w14:textId="2762C196" w:rsidR="00625624" w:rsidRPr="000C4172" w:rsidRDefault="00625624" w:rsidP="00625624">
      <w:pPr>
        <w:pStyle w:val="Titre2"/>
      </w:pPr>
      <w:r>
        <w:t>Modifier le controller Zombie</w:t>
      </w:r>
      <w:r w:rsidR="00FB1D20">
        <w:t xml:space="preserve"> l’action index</w:t>
      </w:r>
    </w:p>
    <w:p w14:paraId="57487A38" w14:textId="77777777" w:rsidR="00625624" w:rsidRDefault="00625624" w:rsidP="00D81875">
      <w:pPr>
        <w:pStyle w:val="Paragraphedeliste"/>
        <w:numPr>
          <w:ilvl w:val="0"/>
          <w:numId w:val="7"/>
        </w:numPr>
        <w:spacing w:before="0" w:after="160" w:line="259" w:lineRule="auto"/>
      </w:pPr>
      <w:r>
        <w:t xml:space="preserve">Ouvrez le </w:t>
      </w:r>
      <w:proofErr w:type="spellStart"/>
      <w:r w:rsidRPr="00120007">
        <w:rPr>
          <w:b/>
          <w:bCs/>
        </w:rPr>
        <w:t>ZombieController</w:t>
      </w:r>
      <w:proofErr w:type="spellEnd"/>
    </w:p>
    <w:p w14:paraId="19C3D61F" w14:textId="41FF618D" w:rsidR="00EF4F2A" w:rsidRDefault="00EF4F2A" w:rsidP="00EF4F2A">
      <w:pPr>
        <w:pStyle w:val="Paragraphedeliste"/>
        <w:numPr>
          <w:ilvl w:val="0"/>
          <w:numId w:val="7"/>
        </w:numPr>
        <w:spacing w:before="0" w:after="160" w:line="259" w:lineRule="auto"/>
      </w:pPr>
      <w:r>
        <w:t>Ajoutez la variable privée et injectez la dépendance dans le con</w:t>
      </w:r>
      <w:r w:rsidR="00120007">
        <w:t>s</w:t>
      </w:r>
      <w:r>
        <w:t>tructeur</w:t>
      </w:r>
    </w:p>
    <w:p w14:paraId="08FA1671" w14:textId="7D4E2FF7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private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_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D3BA2D9" w14:textId="77777777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3E348B4" w14:textId="5D1910FE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B6CA4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5B6CA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5B6CA4">
        <w:rPr>
          <w:rFonts w:ascii="Cascadia Mono" w:hAnsi="Cascadia Mono" w:cs="Cascadia Mono"/>
          <w:color w:val="2B91AF"/>
          <w:sz w:val="19"/>
          <w:szCs w:val="19"/>
        </w:rPr>
        <w:t>ZombieController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169148D" w14:textId="4B9026D5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7466C77" w14:textId="69D27378" w:rsidR="00EF4F2A" w:rsidRPr="005B6CA4" w:rsidRDefault="00120007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BC0C31" w14:textId="65D226CB" w:rsidR="00EF4F2A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2858D0A" w14:textId="77777777" w:rsidR="00625624" w:rsidRPr="00776F3C" w:rsidRDefault="00625624" w:rsidP="00D81875">
      <w:pPr>
        <w:pStyle w:val="Paragraphedeliste"/>
        <w:numPr>
          <w:ilvl w:val="0"/>
          <w:numId w:val="7"/>
        </w:numPr>
        <w:spacing w:before="0" w:after="160" w:line="259" w:lineRule="auto"/>
      </w:pPr>
      <w:r>
        <w:t>Modifiez l’action Index</w:t>
      </w:r>
    </w:p>
    <w:p w14:paraId="2880722E" w14:textId="4D4A6127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0B0CA2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B0CA2"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B0CA2">
        <w:rPr>
          <w:rFonts w:ascii="Cascadia Mono" w:hAnsi="Cascadia Mono" w:cs="Cascadia Mono"/>
          <w:color w:val="000000"/>
          <w:sz w:val="19"/>
          <w:szCs w:val="19"/>
        </w:rPr>
        <w:t>Index(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18B201D" w14:textId="77777777" w:rsidR="009C6BA0" w:rsidRDefault="00625624" w:rsidP="009C6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C550B83" w14:textId="7BFF8267" w:rsidR="009C6BA0" w:rsidRPr="009C6BA0" w:rsidRDefault="009C6BA0" w:rsidP="009C6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6B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C6BA0">
        <w:rPr>
          <w:rFonts w:ascii="Cascadia Mono" w:hAnsi="Cascadia Mono" w:cs="Cascadia Mono"/>
          <w:color w:val="0000FF"/>
          <w:sz w:val="19"/>
          <w:szCs w:val="19"/>
          <w:highlight w:val="magenta"/>
          <w:lang w:val="en-US"/>
        </w:rPr>
        <w:t>this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>.ViewBag.MaListe</w:t>
      </w:r>
      <w:proofErr w:type="spellEnd"/>
      <w:proofErr w:type="gramEnd"/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 xml:space="preserve"> = </w:t>
      </w:r>
      <w:r w:rsidRPr="009C6BA0">
        <w:rPr>
          <w:rFonts w:ascii="Cascadia Mono" w:hAnsi="Cascadia Mono" w:cs="Cascadia Mono"/>
          <w:color w:val="0000FF"/>
          <w:sz w:val="19"/>
          <w:szCs w:val="19"/>
          <w:highlight w:val="magenta"/>
          <w:lang w:val="en-US"/>
        </w:rPr>
        <w:t>new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 xml:space="preserve"> List&lt;Zombie</w:t>
      </w:r>
      <w:proofErr w:type="gramStart"/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>&gt;(</w:t>
      </w:r>
      <w:proofErr w:type="gramEnd"/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>);</w:t>
      </w:r>
    </w:p>
    <w:p w14:paraId="0BA59C01" w14:textId="539958CA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Pr="009C6BA0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this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.ViewBag.MaListe</w:t>
      </w:r>
      <w:proofErr w:type="spellEnd"/>
      <w:r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</w:t>
      </w:r>
      <w:r w:rsidR="003F672A"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_</w:t>
      </w:r>
      <w:proofErr w:type="spellStart"/>
      <w:r w:rsidR="003F672A"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baseDonnees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.Zombies.ToList</w:t>
      </w:r>
      <w:proofErr w:type="spellEnd"/>
      <w:r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();</w:t>
      </w:r>
    </w:p>
    <w:p w14:paraId="6B5E9892" w14:textId="77777777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270FFA73" w14:textId="7B9B8ADB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0B0CA2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B0CA2">
        <w:rPr>
          <w:rFonts w:ascii="Cascadia Mono" w:hAnsi="Cascadia Mono" w:cs="Cascadia Mono"/>
          <w:color w:val="000000"/>
          <w:sz w:val="19"/>
          <w:szCs w:val="19"/>
        </w:rPr>
        <w:t>View(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B07C65A" w14:textId="49B68716" w:rsidR="00625624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0B0CA2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EC1175C" w14:textId="77777777" w:rsidR="003F672A" w:rsidRDefault="003F672A" w:rsidP="003F672A"/>
    <w:p w14:paraId="3E78F20F" w14:textId="52B116B6" w:rsidR="00957B5F" w:rsidRPr="000C4172" w:rsidRDefault="00957B5F" w:rsidP="00957B5F">
      <w:pPr>
        <w:pStyle w:val="Titre2"/>
      </w:pPr>
      <w:r>
        <w:t>Modifier le controller Zombie l’action create</w:t>
      </w:r>
    </w:p>
    <w:p w14:paraId="13CFF536" w14:textId="480B2A19" w:rsidR="00957B5F" w:rsidRPr="00776F3C" w:rsidRDefault="000D7830" w:rsidP="00D81875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Ajoutez</w:t>
      </w:r>
      <w:r w:rsidR="00957B5F">
        <w:t xml:space="preserve"> l’action </w:t>
      </w:r>
      <w:proofErr w:type="spellStart"/>
      <w:r w:rsidR="00A90F0E">
        <w:t>Create</w:t>
      </w:r>
      <w:proofErr w:type="spellEnd"/>
      <w:r>
        <w:t xml:space="preserve"> GET</w:t>
      </w:r>
    </w:p>
    <w:p w14:paraId="31230AF0" w14:textId="77777777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CF09F2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CF09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F09F2"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 w:rsidRPr="00CF09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CF09F2">
        <w:rPr>
          <w:rFonts w:ascii="Cascadia Mono" w:hAnsi="Cascadia Mono" w:cs="Cascadia Mono"/>
          <w:color w:val="000000"/>
          <w:sz w:val="19"/>
          <w:szCs w:val="19"/>
        </w:rPr>
        <w:t>Create</w:t>
      </w:r>
      <w:proofErr w:type="spellEnd"/>
      <w:r w:rsidRPr="00CF09F2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CF09F2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8677833" w14:textId="4B5B8743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F09F2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EE6CEFA" w14:textId="4DDAD02A" w:rsidR="00CF09F2" w:rsidRPr="00CF09F2" w:rsidRDefault="009C6BA0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ViewBag.ZombieTypes</w:t>
      </w:r>
      <w:proofErr w:type="spellEnd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="00CF09F2" w:rsidRPr="00CF09F2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SelectList</w:t>
      </w:r>
      <w:proofErr w:type="spellEnd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D67689">
        <w:rPr>
          <w:rFonts w:ascii="Cascadia Mono" w:hAnsi="Cascadia Mono" w:cs="Cascadia Mono"/>
          <w:color w:val="000000"/>
          <w:sz w:val="19"/>
          <w:szCs w:val="19"/>
          <w:lang w:val="en-US"/>
        </w:rPr>
        <w:t>_</w:t>
      </w:r>
      <w:proofErr w:type="spellStart"/>
      <w:r w:rsidRPr="00D67689">
        <w:rPr>
          <w:rFonts w:ascii="Cascadia Mono" w:hAnsi="Cascadia Mono" w:cs="Cascadia Mono"/>
          <w:color w:val="000000"/>
          <w:sz w:val="19"/>
          <w:szCs w:val="19"/>
          <w:lang w:val="en-US"/>
        </w:rPr>
        <w:t>baseDonnees</w:t>
      </w:r>
      <w:proofErr w:type="spellEnd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.</w:t>
      </w:r>
      <w:proofErr w:type="spellStart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ZombieTypes.ToList</w:t>
      </w:r>
      <w:proofErr w:type="spellEnd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(), </w:t>
      </w:r>
      <w:r w:rsidR="00CF09F2" w:rsidRPr="00CF09F2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9830A1">
        <w:rPr>
          <w:rFonts w:ascii="Cascadia Mono" w:hAnsi="Cascadia Mono" w:cs="Cascadia Mono"/>
          <w:color w:val="A31515"/>
          <w:sz w:val="19"/>
          <w:szCs w:val="19"/>
          <w:lang w:val="en-CA"/>
        </w:rPr>
        <w:t>Id</w:t>
      </w:r>
      <w:r w:rsidR="00CF09F2" w:rsidRPr="00CF09F2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="00CF09F2" w:rsidRPr="00CF09F2">
        <w:rPr>
          <w:rFonts w:ascii="Cascadia Mono" w:hAnsi="Cascadia Mono" w:cs="Cascadia Mono"/>
          <w:color w:val="A31515"/>
          <w:sz w:val="19"/>
          <w:szCs w:val="19"/>
          <w:lang w:val="en-CA"/>
        </w:rPr>
        <w:t>"TypeName"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="00CF09F2" w:rsidRPr="00CF09F2">
        <w:rPr>
          <w:rFonts w:ascii="Cascadia Mono" w:hAnsi="Cascadia Mono" w:cs="Cascadia Mono"/>
          <w:color w:val="0000FF"/>
          <w:sz w:val="19"/>
          <w:szCs w:val="19"/>
          <w:lang w:val="en-CA"/>
        </w:rPr>
        <w:t>null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179F0EF3" w14:textId="4BCC7DE5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CF09F2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Pr="00CF09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F09F2">
        <w:rPr>
          <w:rFonts w:ascii="Cascadia Mono" w:hAnsi="Cascadia Mono" w:cs="Cascadia Mono"/>
          <w:color w:val="000000"/>
          <w:sz w:val="19"/>
          <w:szCs w:val="19"/>
        </w:rPr>
        <w:t>View(</w:t>
      </w:r>
      <w:proofErr w:type="gramEnd"/>
      <w:r w:rsidRPr="00CF09F2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029142D" w14:textId="0128CB36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F09F2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210B936" w14:textId="77777777" w:rsidR="001948E6" w:rsidRDefault="001948E6" w:rsidP="00D81875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Testez la méthode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Get</w:t>
      </w:r>
      <w:proofErr w:type="spellEnd"/>
    </w:p>
    <w:p w14:paraId="56CEE4F1" w14:textId="63739824" w:rsidR="003D53AC" w:rsidRDefault="003D53AC" w:rsidP="001948E6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 xml:space="preserve">Ajoutez un point d’arrêt </w:t>
      </w:r>
      <w:r w:rsidR="00B43CEA">
        <w:t>sur la première ligne de code de la méthode</w:t>
      </w:r>
      <w:r w:rsidR="00FC08CC">
        <w:t>, vous allez tester la méthode</w:t>
      </w:r>
      <w:r w:rsidR="007E7532">
        <w:t xml:space="preserve"> (</w:t>
      </w:r>
      <w:r w:rsidR="003B2A8F">
        <w:t xml:space="preserve">même si la </w:t>
      </w:r>
      <w:r w:rsidR="003B2A8F" w:rsidRPr="003B2A8F">
        <w:rPr>
          <w:i/>
          <w:iCs/>
        </w:rPr>
        <w:t>View</w:t>
      </w:r>
      <w:r w:rsidR="003B2A8F">
        <w:t xml:space="preserve"> n’existe pas)</w:t>
      </w:r>
    </w:p>
    <w:p w14:paraId="58F97A9F" w14:textId="5DD8FDF5" w:rsidR="00240186" w:rsidRDefault="00240186" w:rsidP="001948E6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>Ent</w:t>
      </w:r>
      <w:r w:rsidR="007A01D1">
        <w:t>r</w:t>
      </w:r>
      <w:r>
        <w:t xml:space="preserve">ez l’URL : </w:t>
      </w:r>
      <w:hyperlink r:id="rId13" w:history="1">
        <w:r w:rsidR="00ED4BCF" w:rsidRPr="005650E8">
          <w:rPr>
            <w:rStyle w:val="Hyperlien"/>
          </w:rPr>
          <w:t>https://localhost:NNNN/zombie/create</w:t>
        </w:r>
      </w:hyperlink>
      <w:r w:rsidR="00ED4BCF">
        <w:t xml:space="preserve"> (ou NNNN est votre port de localhost)</w:t>
      </w:r>
    </w:p>
    <w:p w14:paraId="34BB99D6" w14:textId="022C6981" w:rsidR="00926DDC" w:rsidRDefault="00926DDC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>Le débog</w:t>
      </w:r>
      <w:r w:rsidR="00C70A3F">
        <w:t>u</w:t>
      </w:r>
      <w:r>
        <w:t xml:space="preserve">eur arrête sur la ligne du </w:t>
      </w:r>
      <w:proofErr w:type="spellStart"/>
      <w:r>
        <w:t>ViewBag</w:t>
      </w:r>
      <w:proofErr w:type="spellEnd"/>
      <w:r w:rsidR="006A2179">
        <w:t xml:space="preserve"> : celui-ci est vide et </w:t>
      </w:r>
      <w:proofErr w:type="spellStart"/>
      <w:r w:rsidR="006A2179">
        <w:t>BaseDonnees.ZombieTypes</w:t>
      </w:r>
      <w:proofErr w:type="spellEnd"/>
      <w:r w:rsidR="006A2179">
        <w:t xml:space="preserve"> contient 3 types</w:t>
      </w:r>
    </w:p>
    <w:p w14:paraId="0C85D8AF" w14:textId="2FCFDA2D" w:rsidR="00CE57EF" w:rsidRDefault="00CE57EF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rPr>
          <w:noProof/>
        </w:rPr>
        <w:lastRenderedPageBreak/>
        <w:drawing>
          <wp:inline distT="0" distB="0" distL="0" distR="0" wp14:anchorId="53F1C5C4" wp14:editId="13DB9487">
            <wp:extent cx="3193297" cy="1886977"/>
            <wp:effectExtent l="0" t="0" r="7620" b="0"/>
            <wp:docPr id="1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6528" cy="189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62BE" w14:textId="68CDD884" w:rsidR="0080385D" w:rsidRDefault="0080385D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>Faites F10 pour passer à la ligne suivante</w:t>
      </w:r>
    </w:p>
    <w:p w14:paraId="5EE4FDD9" w14:textId="64A0897F" w:rsidR="00123AC0" w:rsidRDefault="00545EE0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 xml:space="preserve">Le </w:t>
      </w:r>
      <w:proofErr w:type="spellStart"/>
      <w:r>
        <w:t>ViewBag</w:t>
      </w:r>
      <w:r w:rsidR="00C70A3F">
        <w:t>.ZombieTypes</w:t>
      </w:r>
      <w:proofErr w:type="spellEnd"/>
      <w:r w:rsidR="00C70A3F">
        <w:t xml:space="preserve"> contient maintenant les 3 types</w:t>
      </w:r>
    </w:p>
    <w:p w14:paraId="4D10DB74" w14:textId="1133901D" w:rsidR="00C70A3F" w:rsidRDefault="00C70A3F" w:rsidP="00C70A3F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Arrêtez le débogueur</w:t>
      </w:r>
    </w:p>
    <w:p w14:paraId="2E0922E1" w14:textId="479268E5" w:rsidR="000D7830" w:rsidRDefault="000D7830" w:rsidP="00D81875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Ajoutez l’action </w:t>
      </w:r>
      <w:proofErr w:type="spellStart"/>
      <w:r>
        <w:t>Create</w:t>
      </w:r>
      <w:proofErr w:type="spellEnd"/>
      <w:r>
        <w:t xml:space="preserve"> POST</w:t>
      </w:r>
    </w:p>
    <w:p w14:paraId="1E6865CD" w14:textId="3D9B1971" w:rsidR="002A50FB" w:rsidRPr="00776F3C" w:rsidRDefault="002A50FB" w:rsidP="002A50FB">
      <w:pPr>
        <w:spacing w:before="0" w:after="160" w:line="259" w:lineRule="auto"/>
        <w:ind w:left="708"/>
      </w:pPr>
      <w:r>
        <w:t>Si le ModelState est valide : Le zombie est ajouté et nous sommes redirigés vers la page Index</w:t>
      </w:r>
      <w:r w:rsidR="009E2ABE">
        <w:t xml:space="preserve">, si le </w:t>
      </w:r>
      <w:r w:rsidR="00D67689">
        <w:rPr>
          <w:rFonts w:ascii="Cascadia Mono" w:hAnsi="Cascadia Mono" w:cs="Cascadia Mono"/>
          <w:color w:val="000000"/>
          <w:sz w:val="19"/>
          <w:szCs w:val="19"/>
        </w:rPr>
        <w:t>ModelState</w:t>
      </w:r>
      <w:r w:rsidR="00D67689">
        <w:t xml:space="preserve"> </w:t>
      </w:r>
      <w:r w:rsidR="009E2ABE">
        <w:t xml:space="preserve">est invalide, le formulaire reste affiché. </w:t>
      </w:r>
    </w:p>
    <w:p w14:paraId="58C12339" w14:textId="337F73CC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04713447" w14:textId="3B8A1EDE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Zombie zombie)</w:t>
      </w:r>
    </w:p>
    <w:p w14:paraId="05EF30DC" w14:textId="3CCF089C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43209B7" w14:textId="4323A8CD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//Si le modèle est valide le zombie est ajouté et nous sommes redirigé</w:t>
      </w:r>
      <w:r w:rsidR="003433DF">
        <w:rPr>
          <w:rFonts w:ascii="Cascadia Mono" w:hAnsi="Cascadia Mono" w:cs="Cascadia Mono"/>
          <w:color w:val="008000"/>
          <w:sz w:val="19"/>
          <w:szCs w:val="19"/>
        </w:rPr>
        <w:t>s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vers index.</w:t>
      </w:r>
    </w:p>
    <w:p w14:paraId="4EAB883F" w14:textId="66131C01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proofErr w:type="gramStart"/>
      <w:r w:rsidR="00D2351F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596BFC4" w14:textId="06263533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{</w:t>
      </w:r>
    </w:p>
    <w:p w14:paraId="234784BE" w14:textId="79714E2F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D67689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proofErr w:type="gramStart"/>
      <w:r w:rsidR="00D2351F">
        <w:rPr>
          <w:rFonts w:ascii="Cascadia Mono" w:hAnsi="Cascadia Mono" w:cs="Cascadia Mono"/>
          <w:color w:val="000000"/>
          <w:sz w:val="19"/>
          <w:szCs w:val="19"/>
        </w:rPr>
        <w:t>baseDonnees.Zombies.Add</w:t>
      </w:r>
      <w:proofErr w:type="spellEnd"/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>(zombie);</w:t>
      </w:r>
    </w:p>
    <w:p w14:paraId="09BC2BE4" w14:textId="4EE1DBFE" w:rsidR="00D2351F" w:rsidRPr="00C17950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D67689"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proofErr w:type="spellStart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TempData</w:t>
      </w:r>
      <w:proofErr w:type="spellEnd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[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>"Success"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 xml:space="preserve">$"Zombie 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proofErr w:type="gramStart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zombie.Name</w:t>
      </w:r>
      <w:proofErr w:type="spellEnd"/>
      <w:proofErr w:type="gramEnd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}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>added</w:t>
      </w:r>
      <w:proofErr w:type="spellEnd"/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>"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EC8C84" w14:textId="2A3A34E2" w:rsidR="00D2351F" w:rsidRPr="00C17950" w:rsidRDefault="00D6768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="004808F9" w:rsidRPr="00C17950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 w:rsidR="00D2351F" w:rsidRPr="00C17950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="00D2351F" w:rsidRPr="00C17950">
        <w:rPr>
          <w:rFonts w:ascii="Cascadia Mono" w:hAnsi="Cascadia Mono" w:cs="Cascadia Mono"/>
          <w:color w:val="0000FF"/>
          <w:sz w:val="19"/>
          <w:szCs w:val="19"/>
        </w:rPr>
        <w:t>this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.RedirectToAction</w:t>
      </w:r>
      <w:proofErr w:type="spellEnd"/>
      <w:proofErr w:type="gramEnd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(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>"Index"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7D770C2" w14:textId="160B8816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F0D7CEC" w14:textId="5370807E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//Il faut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repopuler</w:t>
      </w:r>
      <w:proofErr w:type="spellEnd"/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 le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zombieType</w:t>
      </w:r>
      <w:proofErr w:type="spellEnd"/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 dans le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ViewBag</w:t>
      </w:r>
      <w:proofErr w:type="spellEnd"/>
    </w:p>
    <w:p w14:paraId="037E374A" w14:textId="7CA29C6A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D2351F">
        <w:rPr>
          <w:rFonts w:ascii="Cascadia Mono" w:hAnsi="Cascadia Mono" w:cs="Cascadia Mono"/>
          <w:color w:val="008000"/>
          <w:sz w:val="19"/>
          <w:szCs w:val="19"/>
        </w:rPr>
        <w:t>//Alle</w:t>
      </w:r>
      <w:r w:rsidR="00D97C47">
        <w:rPr>
          <w:rFonts w:ascii="Cascadia Mono" w:hAnsi="Cascadia Mono" w:cs="Cascadia Mono"/>
          <w:color w:val="008000"/>
          <w:sz w:val="19"/>
          <w:szCs w:val="19"/>
        </w:rPr>
        <w:t>z</w:t>
      </w:r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 chercher le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ZombieType</w:t>
      </w:r>
      <w:proofErr w:type="spellEnd"/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 sélectionné, rappel 2W5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Linq</w:t>
      </w:r>
      <w:proofErr w:type="spellEnd"/>
    </w:p>
    <w:p w14:paraId="1C1BC549" w14:textId="3FDF8993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ZombieType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selectedZombieType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proofErr w:type="gramStart"/>
      <w:r w:rsidR="00D2351F">
        <w:rPr>
          <w:rFonts w:ascii="Cascadia Mono" w:hAnsi="Cascadia Mono" w:cs="Cascadia Mono"/>
          <w:color w:val="000000"/>
          <w:sz w:val="19"/>
          <w:szCs w:val="19"/>
        </w:rPr>
        <w:t>baseDonnees.ZombieTypes.Where</w:t>
      </w:r>
      <w:proofErr w:type="spellEnd"/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zt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=&gt; </w:t>
      </w:r>
      <w:proofErr w:type="spellStart"/>
      <w:proofErr w:type="gramStart"/>
      <w:r w:rsidR="00D2351F">
        <w:rPr>
          <w:rFonts w:ascii="Cascadia Mono" w:hAnsi="Cascadia Mono" w:cs="Cascadia Mono"/>
          <w:color w:val="000000"/>
          <w:sz w:val="19"/>
          <w:szCs w:val="19"/>
        </w:rPr>
        <w:t>zt.Id</w:t>
      </w:r>
      <w:proofErr w:type="spellEnd"/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proofErr w:type="gramStart"/>
      <w:r w:rsidR="00D2351F">
        <w:rPr>
          <w:rFonts w:ascii="Cascadia Mono" w:hAnsi="Cascadia Mono" w:cs="Cascadia Mono"/>
          <w:color w:val="000000"/>
          <w:sz w:val="19"/>
          <w:szCs w:val="19"/>
        </w:rPr>
        <w:t>zombie.ZombieTypeId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SingleOrDefault</w:t>
      </w:r>
      <w:proofErr w:type="spellEnd"/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06C4C38" w14:textId="7DADA4AA" w:rsidR="00D2351F" w:rsidRP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zombie.ZombieType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selectedZombieType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05B50439" w14:textId="77777777" w:rsidR="00D2351F" w:rsidRP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0C6FA633" w14:textId="09930CEA" w:rsidR="00D2351F" w:rsidRP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ViewBag.ZombieTypes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="00D2351F" w:rsidRPr="00D2351F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SelectList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(_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baseDonnees.ZombieTypes.ToList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(), </w:t>
      </w:r>
      <w:r w:rsidR="00D2351F" w:rsidRPr="00D2351F">
        <w:rPr>
          <w:rFonts w:ascii="Cascadia Mono" w:hAnsi="Cascadia Mono" w:cs="Cascadia Mono"/>
          <w:color w:val="A31515"/>
          <w:sz w:val="19"/>
          <w:szCs w:val="19"/>
          <w:lang w:val="en-CA"/>
        </w:rPr>
        <w:t>"Id"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="00D2351F" w:rsidRPr="00D2351F">
        <w:rPr>
          <w:rFonts w:ascii="Cascadia Mono" w:hAnsi="Cascadia Mono" w:cs="Cascadia Mono"/>
          <w:color w:val="A31515"/>
          <w:sz w:val="19"/>
          <w:szCs w:val="19"/>
          <w:lang w:val="en-CA"/>
        </w:rPr>
        <w:t>"TypeName"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selectedZombieType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32479B70" w14:textId="148BC75E" w:rsidR="00D2351F" w:rsidRP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</w:p>
    <w:p w14:paraId="0022F846" w14:textId="696329EC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proofErr w:type="gramStart"/>
      <w:r w:rsidR="00D2351F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View(zombie);</w:t>
      </w:r>
    </w:p>
    <w:p w14:paraId="6EDF4B84" w14:textId="1C4C366D" w:rsidR="00D2351F" w:rsidRPr="00635CC1" w:rsidRDefault="00D2351F" w:rsidP="00635C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35CC1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0C143BB6" w14:textId="77777777" w:rsidR="00492A2F" w:rsidRPr="00D2351F" w:rsidRDefault="00492A2F" w:rsidP="00D2351F"/>
    <w:p w14:paraId="5DF21A76" w14:textId="77777777" w:rsidR="00D67689" w:rsidRDefault="00D67689">
      <w:r>
        <w:br w:type="page"/>
      </w:r>
    </w:p>
    <w:p w14:paraId="69516D8B" w14:textId="000F1700" w:rsidR="00F81923" w:rsidRPr="00FC71FC" w:rsidRDefault="00DD2FA9" w:rsidP="00756F4E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FC71FC">
        <w:lastRenderedPageBreak/>
        <w:t>Ajoutez</w:t>
      </w:r>
      <w:r w:rsidR="00F81923" w:rsidRPr="00FC71FC">
        <w:t xml:space="preserve"> la </w:t>
      </w:r>
      <w:proofErr w:type="spellStart"/>
      <w:r w:rsidR="00F81923" w:rsidRPr="00FC71FC">
        <w:t>View</w:t>
      </w:r>
      <w:proofErr w:type="spellEnd"/>
      <w:r w:rsidR="00F81923" w:rsidRPr="00FC71FC">
        <w:t xml:space="preserve"> </w:t>
      </w:r>
      <w:proofErr w:type="spellStart"/>
      <w:r w:rsidR="00F81923" w:rsidRPr="001948E6">
        <w:rPr>
          <w:b/>
          <w:bCs/>
        </w:rPr>
        <w:t>Create</w:t>
      </w:r>
      <w:proofErr w:type="spellEnd"/>
    </w:p>
    <w:p w14:paraId="71C71FF5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@model </w:t>
      </w:r>
      <w:proofErr w:type="spellStart"/>
      <w:proofErr w:type="gramStart"/>
      <w:r w:rsidRPr="004163C3">
        <w:rPr>
          <w:rFonts w:ascii="Cascadia Mono" w:hAnsi="Cascadia Mono" w:cs="Cascadia Mono"/>
          <w:color w:val="000000"/>
          <w:sz w:val="19"/>
          <w:szCs w:val="19"/>
        </w:rPr>
        <w:t>ZombieParty.Models.</w:t>
      </w:r>
      <w:r w:rsidRPr="004163C3">
        <w:rPr>
          <w:rFonts w:ascii="Cascadia Mono" w:hAnsi="Cascadia Mono" w:cs="Cascadia Mono"/>
          <w:color w:val="2B91AF"/>
          <w:sz w:val="19"/>
          <w:szCs w:val="19"/>
        </w:rPr>
        <w:t>Zombie</w:t>
      </w:r>
      <w:proofErr w:type="spellEnd"/>
      <w:proofErr w:type="gramEnd"/>
    </w:p>
    <w:p w14:paraId="7F21F4A8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@{</w:t>
      </w:r>
    </w:p>
    <w:p w14:paraId="54B3DE9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</w:rPr>
        <w:t>ViewData</w:t>
      </w:r>
      <w:proofErr w:type="spellEnd"/>
      <w:r w:rsidRPr="004163C3">
        <w:rPr>
          <w:rFonts w:ascii="Cascadia Mono" w:hAnsi="Cascadia Mono" w:cs="Cascadia Mono"/>
          <w:color w:val="000000"/>
          <w:sz w:val="19"/>
          <w:szCs w:val="19"/>
        </w:rPr>
        <w:t>[</w:t>
      </w:r>
      <w:r w:rsidRPr="004163C3">
        <w:rPr>
          <w:rFonts w:ascii="Cascadia Mono" w:hAnsi="Cascadia Mono" w:cs="Cascadia Mono"/>
          <w:color w:val="A31515"/>
          <w:sz w:val="19"/>
          <w:szCs w:val="19"/>
        </w:rPr>
        <w:t>"Title"</w:t>
      </w: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 w:rsidRPr="004163C3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163C3">
        <w:rPr>
          <w:rFonts w:ascii="Cascadia Mono" w:hAnsi="Cascadia Mono" w:cs="Cascadia Mono"/>
          <w:color w:val="A31515"/>
          <w:sz w:val="19"/>
          <w:szCs w:val="19"/>
        </w:rPr>
        <w:t>Create</w:t>
      </w:r>
      <w:proofErr w:type="spellEnd"/>
      <w:r w:rsidRPr="004163C3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6E6587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D39A165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Create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76F15FC1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h4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Zombie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h4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4F35491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hr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2600166B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="row"&gt;</w:t>
      </w:r>
    </w:p>
    <w:p w14:paraId="6C68D53E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="col-md-4"&gt;</w:t>
      </w:r>
    </w:p>
    <w:p w14:paraId="0CC9AB94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="row p-3 "&gt;</w:t>
      </w:r>
    </w:p>
    <w:p w14:paraId="2FC81094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form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="Create"&gt;</w:t>
      </w:r>
    </w:p>
    <w:p w14:paraId="2930C001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asp-validation-summary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ModelOnly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E42AFB8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6F5BF903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="col-4"&gt;</w:t>
      </w:r>
    </w:p>
    <w:p w14:paraId="366CD9C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Name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="control-label"&gt;&lt;/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8EAB016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E71EFD8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="col-8"&gt;</w:t>
      </w:r>
    </w:p>
    <w:p w14:paraId="640AFF9E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input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Name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14FD3B8D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Name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1E239F5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ED64C82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844ABD0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3D801ABC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="col-4"&gt;</w:t>
      </w:r>
    </w:p>
    <w:p w14:paraId="768E85C5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Point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="control-label"&gt;&lt;/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4AED0D9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18EFF7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="col-8"&gt;</w:t>
      </w:r>
    </w:p>
    <w:p w14:paraId="75EAF12F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input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Point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5133956E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Point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2F8727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04BAFA5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98489D9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3CA8FBAA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="col-4"&gt;</w:t>
      </w:r>
    </w:p>
    <w:p w14:paraId="39CB6B36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="control-label"&gt;&lt;/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BDCC597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F951CED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="col-8"&gt;</w:t>
      </w:r>
    </w:p>
    <w:p w14:paraId="46839F97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select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 form-select"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asp-items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@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ViewBag.ZombieTypes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select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28E487C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77F94B6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478F7E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B007028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="form-group"&gt;</w:t>
      </w:r>
    </w:p>
    <w:p w14:paraId="4ADB6D5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input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type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="submit"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value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="Create"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proofErr w:type="spellStart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-primary"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5EFDC4DE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</w:t>
      </w:r>
    </w:p>
    <w:p w14:paraId="48766FEF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form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2B10443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BFD290C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A1C9FBC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728A8C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DDF4D41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AA39F97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gramStart"/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proofErr w:type="gramEnd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="Index"&gt;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22E29B0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4163C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4163C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000229DF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@section Scripts {</w:t>
      </w:r>
    </w:p>
    <w:p w14:paraId="6E0CF6D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@{</w:t>
      </w:r>
    </w:p>
    <w:p w14:paraId="0265D9F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4163C3">
        <w:rPr>
          <w:rFonts w:ascii="Cascadia Mono" w:hAnsi="Cascadia Mono" w:cs="Cascadia Mono"/>
          <w:color w:val="0000FF"/>
          <w:sz w:val="19"/>
          <w:szCs w:val="19"/>
        </w:rPr>
        <w:t>await</w:t>
      </w:r>
      <w:proofErr w:type="spellEnd"/>
      <w:proofErr w:type="gramEnd"/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</w:rPr>
        <w:t>Html.RenderPartialAsync</w:t>
      </w:r>
      <w:proofErr w:type="spellEnd"/>
      <w:r w:rsidRPr="004163C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4163C3">
        <w:rPr>
          <w:rFonts w:ascii="Cascadia Mono" w:hAnsi="Cascadia Mono" w:cs="Cascadia Mono"/>
          <w:color w:val="A31515"/>
          <w:sz w:val="19"/>
          <w:szCs w:val="19"/>
        </w:rPr>
        <w:t>"_</w:t>
      </w:r>
      <w:proofErr w:type="spellStart"/>
      <w:r w:rsidRPr="004163C3">
        <w:rPr>
          <w:rFonts w:ascii="Cascadia Mono" w:hAnsi="Cascadia Mono" w:cs="Cascadia Mono"/>
          <w:color w:val="A31515"/>
          <w:sz w:val="19"/>
          <w:szCs w:val="19"/>
        </w:rPr>
        <w:t>ValidationScriptsPartial</w:t>
      </w:r>
      <w:proofErr w:type="spellEnd"/>
      <w:r w:rsidRPr="004163C3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866B95C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7E1CADA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27F789B" w14:textId="77777777" w:rsidR="00A83688" w:rsidRPr="00FC71FC" w:rsidRDefault="00A83688" w:rsidP="00FC71FC">
      <w:pPr>
        <w:pStyle w:val="Paragraphedeliste"/>
        <w:spacing w:before="0" w:after="160" w:line="259" w:lineRule="auto"/>
      </w:pPr>
    </w:p>
    <w:p w14:paraId="6570BC05" w14:textId="0D0643D3" w:rsidR="007236B2" w:rsidRPr="00795C72" w:rsidRDefault="00795C72" w:rsidP="00D2351F">
      <w:pPr>
        <w:pStyle w:val="Paragraphedeliste"/>
        <w:numPr>
          <w:ilvl w:val="0"/>
          <w:numId w:val="14"/>
        </w:numPr>
        <w:spacing w:before="0" w:after="160" w:line="259" w:lineRule="auto"/>
      </w:pPr>
      <w:r w:rsidRPr="00795C72">
        <w:t>Ajoutez le bouton</w:t>
      </w:r>
      <w:r w:rsidRPr="00795C72">
        <w:rPr>
          <w:b/>
          <w:bCs/>
        </w:rPr>
        <w:t xml:space="preserve"> </w:t>
      </w:r>
      <w:proofErr w:type="spellStart"/>
      <w:r w:rsidRPr="00795C72">
        <w:rPr>
          <w:b/>
          <w:bCs/>
        </w:rPr>
        <w:t>Create</w:t>
      </w:r>
      <w:proofErr w:type="spellEnd"/>
      <w:r w:rsidRPr="00795C72">
        <w:rPr>
          <w:b/>
          <w:bCs/>
        </w:rPr>
        <w:t xml:space="preserve"> </w:t>
      </w:r>
      <w:r w:rsidRPr="00795C72">
        <w:t>dans la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 Zombie-Index </w:t>
      </w:r>
    </w:p>
    <w:p w14:paraId="06B8D2FF" w14:textId="77777777" w:rsidR="00072148" w:rsidRPr="00795C72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95C72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95C72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795C7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95C72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795C72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 p-3"&gt;</w:t>
      </w:r>
    </w:p>
    <w:p w14:paraId="7B832A85" w14:textId="77777777" w:rsidR="00072148" w:rsidRPr="00795C72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795C7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795C7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795C7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795C7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="row pt-4"&gt;</w:t>
      </w:r>
    </w:p>
    <w:p w14:paraId="72031EC2" w14:textId="72D52642" w:rsidR="00072148" w:rsidRPr="00795C72" w:rsidRDefault="004808F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</w:t>
      </w:r>
      <w:r w:rsidR="00072148"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072148" w:rsidRPr="00795C7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795C7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95C7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="col-10"&gt;</w:t>
      </w:r>
    </w:p>
    <w:p w14:paraId="7CBFEEC9" w14:textId="36C06B05" w:rsidR="00072148" w:rsidRPr="007236B2" w:rsidRDefault="004808F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072148" w:rsidRPr="007236B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h2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="text-primary"&gt;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7236B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h2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6A388E07" w14:textId="2C5FB6F8" w:rsidR="00072148" w:rsidRPr="004808F9" w:rsidRDefault="004808F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6AD89DF" w14:textId="2BABE7C6" w:rsidR="00072148" w:rsidRPr="007236B2" w:rsidRDefault="00D70685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072148" w:rsidRPr="007236B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="col-2 text-right"&gt;</w:t>
      </w:r>
    </w:p>
    <w:p w14:paraId="1A8EF5FF" w14:textId="62A8F30B" w:rsidR="00072148" w:rsidRPr="007236B2" w:rsidRDefault="00D70685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proofErr w:type="gramStart"/>
      <w:r w:rsidR="00072148" w:rsidRPr="007236B2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proofErr w:type="gramEnd"/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="Create"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btn</w:t>
      </w:r>
      <w:proofErr w:type="spellEnd"/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</w:t>
      </w:r>
      <w:proofErr w:type="spellStart"/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btn</w:t>
      </w:r>
      <w:proofErr w:type="spellEnd"/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-success"&gt;</w:t>
      </w:r>
    </w:p>
    <w:p w14:paraId="79800423" w14:textId="7329585F" w:rsidR="00072148" w:rsidRPr="004808F9" w:rsidRDefault="00D70685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</w:t>
      </w:r>
      <w:r w:rsid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</w:t>
      </w:r>
      <w:r w:rsidR="00072148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Create New Zombie</w:t>
      </w:r>
    </w:p>
    <w:p w14:paraId="3F2B9E03" w14:textId="0810E3B3" w:rsidR="00072148" w:rsidRPr="004808F9" w:rsidRDefault="00D6768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4808F9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0759B721" w14:textId="544A68E2" w:rsidR="00072148" w:rsidRPr="004808F9" w:rsidRDefault="00D6768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4808F9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7D31EE5" w14:textId="00A80976" w:rsidR="00072148" w:rsidRPr="004808F9" w:rsidRDefault="00D70685" w:rsidP="00D706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954E99F" w14:textId="77777777" w:rsidR="00072148" w:rsidRPr="004808F9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6993359A" w14:textId="77777777" w:rsidR="00072148" w:rsidRPr="00072148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ind w:left="360"/>
        <w:rPr>
          <w:lang w:val="en-CA"/>
        </w:rPr>
      </w:pPr>
      <w:r w:rsidRPr="004808F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808F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808F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808F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808F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808F9">
        <w:rPr>
          <w:rFonts w:ascii="Cascadia Mono" w:hAnsi="Cascadia Mono" w:cs="Cascadia Mono"/>
          <w:color w:val="0000FF"/>
          <w:sz w:val="19"/>
          <w:szCs w:val="19"/>
          <w:lang w:val="en-CA"/>
        </w:rPr>
        <w:t>="row"&gt;</w:t>
      </w:r>
    </w:p>
    <w:p w14:paraId="1D6803CF" w14:textId="77777777" w:rsidR="001D2881" w:rsidRPr="001D2881" w:rsidRDefault="001D2881" w:rsidP="001D2881">
      <w:pPr>
        <w:spacing w:before="0" w:after="160" w:line="259" w:lineRule="auto"/>
        <w:ind w:left="360"/>
        <w:rPr>
          <w:lang w:val="en-CA"/>
        </w:rPr>
      </w:pPr>
    </w:p>
    <w:p w14:paraId="6451237D" w14:textId="3C9B3A0D" w:rsidR="001948E6" w:rsidRDefault="001948E6">
      <w:pPr>
        <w:rPr>
          <w:lang w:val="en-CA"/>
        </w:rPr>
      </w:pPr>
    </w:p>
    <w:p w14:paraId="239F159A" w14:textId="25F3A423" w:rsidR="001948E6" w:rsidRDefault="001948E6" w:rsidP="001948E6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Testez la méthode </w:t>
      </w:r>
      <w:proofErr w:type="spellStart"/>
      <w:r>
        <w:t>Create</w:t>
      </w:r>
      <w:proofErr w:type="spellEnd"/>
      <w:r>
        <w:t xml:space="preserve"> Post</w:t>
      </w:r>
    </w:p>
    <w:p w14:paraId="290C6F8A" w14:textId="05578EF0" w:rsidR="001948E6" w:rsidRDefault="001948E6" w:rsidP="001948E6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Ajoutez un point d’arrêt sur </w:t>
      </w:r>
      <w:r w:rsidR="005F5A0D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5F5A0D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5F5A0D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5F5A0D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AC052F3" w14:textId="7A163AFD" w:rsidR="005F5A0D" w:rsidRDefault="005F5A0D" w:rsidP="001948E6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>Entrez des informations valides, exemple :</w:t>
      </w:r>
    </w:p>
    <w:p w14:paraId="1241BC5C" w14:textId="66D119EE" w:rsidR="005F5A0D" w:rsidRDefault="00DE19C4" w:rsidP="00DE7046">
      <w:pPr>
        <w:spacing w:before="0" w:after="160" w:line="259" w:lineRule="auto"/>
        <w:ind w:left="1416"/>
      </w:pPr>
      <w:r>
        <w:rPr>
          <w:noProof/>
        </w:rPr>
        <w:drawing>
          <wp:inline distT="0" distB="0" distL="0" distR="0" wp14:anchorId="7EDCABF4" wp14:editId="4E37E78E">
            <wp:extent cx="2626242" cy="1108217"/>
            <wp:effectExtent l="0" t="0" r="3175" b="0"/>
            <wp:docPr id="5" name="Image 5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apture d’écran, Police, nombr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9363" cy="111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EDAA" w14:textId="44222F86" w:rsidR="00EC09D4" w:rsidRDefault="00EC09D4" w:rsidP="00EC09D4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Cliquez sur </w:t>
      </w:r>
      <w:proofErr w:type="spellStart"/>
      <w:r>
        <w:t>Create</w:t>
      </w:r>
      <w:proofErr w:type="spellEnd"/>
    </w:p>
    <w:p w14:paraId="2A5F9149" w14:textId="039DD72F" w:rsidR="001948E6" w:rsidRDefault="001948E6" w:rsidP="001948E6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Le débogueur arrête sur la ligne </w:t>
      </w:r>
      <w:r w:rsidR="00EC09D4">
        <w:t xml:space="preserve">sur </w:t>
      </w:r>
      <w:r w:rsidR="00EC09D4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EC09D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EC09D4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EC09D4"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 w:rsidR="00EC09D4" w:rsidRPr="00715EAE">
        <w:t xml:space="preserve">vérifiez l’état du </w:t>
      </w:r>
      <w:r w:rsidR="00EC09D4" w:rsidRPr="00D70685">
        <w:rPr>
          <w:b/>
          <w:bCs/>
        </w:rPr>
        <w:t>ModelState</w:t>
      </w:r>
      <w:r w:rsidR="000E72CA" w:rsidRPr="00715EAE">
        <w:t>.</w:t>
      </w:r>
    </w:p>
    <w:p w14:paraId="2F5568F9" w14:textId="5CF8B03B" w:rsidR="001948E6" w:rsidRDefault="00325BE4" w:rsidP="00346C7A">
      <w:pPr>
        <w:spacing w:before="0" w:after="160" w:line="259" w:lineRule="auto"/>
        <w:jc w:val="center"/>
      </w:pPr>
      <w:r>
        <w:rPr>
          <w:noProof/>
        </w:rPr>
        <w:drawing>
          <wp:inline distT="0" distB="0" distL="0" distR="0" wp14:anchorId="4B8D9C67" wp14:editId="12952DC7">
            <wp:extent cx="3296093" cy="1392816"/>
            <wp:effectExtent l="0" t="0" r="0" b="0"/>
            <wp:docPr id="6" name="Image 6" descr="Une image contenant texte, capture d’écran, nombr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capture d’écran, nombre, logiciel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5599" cy="140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FAD9" w14:textId="7E92F52F" w:rsidR="000E72CA" w:rsidRDefault="000E72CA" w:rsidP="000E72CA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Pourquoi est-il </w:t>
      </w:r>
      <w:r w:rsidR="00D97C47">
        <w:t>à</w:t>
      </w:r>
      <w:r>
        <w:t xml:space="preserve"> false?</w:t>
      </w:r>
    </w:p>
    <w:p w14:paraId="1234C379" w14:textId="3D3A43FC" w:rsidR="00474950" w:rsidRDefault="00876978" w:rsidP="00474950">
      <w:pPr>
        <w:pStyle w:val="Paragraphedeliste"/>
      </w:pPr>
      <w:r>
        <w:t xml:space="preserve">Allez voir la classe Zombie : </w:t>
      </w:r>
      <w:r w:rsidR="00040226">
        <w:t>Parce</w:t>
      </w:r>
      <w:r w:rsidR="00D70685">
        <w:t xml:space="preserve"> que</w:t>
      </w:r>
      <w:r w:rsidR="00040226">
        <w:t xml:space="preserve"> </w:t>
      </w:r>
      <w:proofErr w:type="spellStart"/>
      <w:r w:rsidR="00040226" w:rsidRPr="00D70685">
        <w:rPr>
          <w:b/>
          <w:bCs/>
        </w:rPr>
        <w:t>ZombieType</w:t>
      </w:r>
      <w:proofErr w:type="spellEnd"/>
      <w:r w:rsidR="00040226">
        <w:t xml:space="preserve"> est </w:t>
      </w:r>
      <w:proofErr w:type="spellStart"/>
      <w:r w:rsidR="00040226" w:rsidRPr="00D70685">
        <w:rPr>
          <w:b/>
          <w:bCs/>
        </w:rPr>
        <w:t>null</w:t>
      </w:r>
      <w:proofErr w:type="spellEnd"/>
      <w:r w:rsidR="00040226">
        <w:t xml:space="preserve"> et</w:t>
      </w:r>
      <w:r>
        <w:t xml:space="preserve"> il n’est pas explicitement permis de le mettre </w:t>
      </w:r>
      <w:proofErr w:type="spellStart"/>
      <w:r>
        <w:t>null</w:t>
      </w:r>
      <w:proofErr w:type="spellEnd"/>
    </w:p>
    <w:p w14:paraId="68BAEB4F" w14:textId="77777777" w:rsidR="00CC4939" w:rsidRDefault="00CC4939" w:rsidP="00CC4939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Arrêtez le débogueur</w:t>
      </w:r>
    </w:p>
    <w:p w14:paraId="3CA14730" w14:textId="37A1F7A5" w:rsidR="00474950" w:rsidRDefault="00C668EA" w:rsidP="00BB437A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Dans la classe </w:t>
      </w:r>
      <w:r>
        <w:rPr>
          <w:b/>
          <w:bCs/>
        </w:rPr>
        <w:t>Zombie</w:t>
      </w:r>
      <w:r>
        <w:t>, ajoutez un ? à la propriété afin de permettre</w:t>
      </w:r>
      <w:r w:rsidR="00D97C47">
        <w:t xml:space="preserve"> </w:t>
      </w:r>
      <w:proofErr w:type="spellStart"/>
      <w:r w:rsidR="00D97C47">
        <w:t>null</w:t>
      </w:r>
      <w:proofErr w:type="spellEnd"/>
      <w:r>
        <w:t>, nous gérerons ce problème plus tard.</w:t>
      </w:r>
    </w:p>
    <w:p w14:paraId="273DEE97" w14:textId="309F4EAD" w:rsidR="00A510B1" w:rsidRDefault="00A510B1" w:rsidP="00A510B1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Testez à nouveau la méthode </w:t>
      </w:r>
      <w:proofErr w:type="spellStart"/>
      <w:r>
        <w:t>Create</w:t>
      </w:r>
      <w:proofErr w:type="spellEnd"/>
      <w:r>
        <w:t xml:space="preserve"> Post</w:t>
      </w:r>
    </w:p>
    <w:p w14:paraId="4D2227FF" w14:textId="77777777" w:rsidR="00715EAE" w:rsidRDefault="00715EAE" w:rsidP="00715EAE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Le débogueur arrête sur la ligne sur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 w:rsidRPr="00715EAE">
        <w:t>vérifiez l’état du ModelState.</w:t>
      </w:r>
    </w:p>
    <w:p w14:paraId="3FB0498B" w14:textId="77777777" w:rsidR="001948E6" w:rsidRDefault="001948E6" w:rsidP="001948E6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Arrêtez le débogueur</w:t>
      </w:r>
    </w:p>
    <w:p w14:paraId="01D4A667" w14:textId="6C7B88C5" w:rsidR="003E076C" w:rsidRPr="000A6F2B" w:rsidRDefault="003E076C" w:rsidP="003E076C">
      <w:pPr>
        <w:pStyle w:val="Titre2"/>
      </w:pPr>
      <w:r>
        <w:lastRenderedPageBreak/>
        <w:t>Commentaires et validation (</w:t>
      </w:r>
      <w:r w:rsidRPr="00C16935">
        <w:t>Commit)</w:t>
      </w:r>
      <w:r>
        <w:t xml:space="preserve"> des changements dans le code </w:t>
      </w:r>
    </w:p>
    <w:p w14:paraId="56006701" w14:textId="366FDD5A" w:rsidR="003E076C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687C63EF" w14:textId="77777777" w:rsidR="003E076C" w:rsidRPr="00FC2466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0712BF1D" w14:textId="77777777" w:rsidR="003E076C" w:rsidRPr="007E2E85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753A759A" w14:textId="77777777" w:rsidR="003E076C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Commentez en respectant les standards proposés (vous serez noté là-dessus):</w:t>
      </w:r>
    </w:p>
    <w:p w14:paraId="5EBE8C61" w14:textId="10B780F8" w:rsidR="003E076C" w:rsidRPr="0063248F" w:rsidRDefault="00D23362" w:rsidP="00543968">
      <w:pPr>
        <w:pStyle w:val="Paragraphedeliste"/>
        <w:numPr>
          <w:ilvl w:val="1"/>
          <w:numId w:val="18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3E076C" w:rsidRPr="0063248F">
        <w:t xml:space="preserve">: FCT Zombie </w:t>
      </w:r>
      <w:r w:rsidR="00957B5F">
        <w:t xml:space="preserve">Index et </w:t>
      </w:r>
      <w:proofErr w:type="spellStart"/>
      <w:r w:rsidR="003E076C" w:rsidRPr="0063248F">
        <w:t>Create</w:t>
      </w:r>
      <w:proofErr w:type="spellEnd"/>
      <w:r w:rsidR="003E076C" w:rsidRPr="0063248F">
        <w:t xml:space="preserve"> et Validation</w:t>
      </w:r>
      <w:r w:rsidR="0063248F" w:rsidRPr="0063248F">
        <w:t xml:space="preserve"> avec</w:t>
      </w:r>
      <w:r w:rsidR="0063248F">
        <w:t xml:space="preserve"> messages d’erreurs</w:t>
      </w:r>
    </w:p>
    <w:p w14:paraId="4F1C53C2" w14:textId="72F9844B" w:rsidR="003E076C" w:rsidRDefault="003E076C" w:rsidP="00543968">
      <w:pPr>
        <w:pStyle w:val="Paragraphedeliste"/>
        <w:numPr>
          <w:ilvl w:val="1"/>
          <w:numId w:val="18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 w:rsidR="00D70685">
        <w:t>Maintenant possible de voir la liste de zombies et d’en ajouter avec gestion d’erreurs</w:t>
      </w:r>
      <w:r>
        <w:t>.</w:t>
      </w:r>
    </w:p>
    <w:p w14:paraId="0CC6103F" w14:textId="77777777" w:rsidR="003E076C" w:rsidRPr="00914FBD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010E5563" w14:textId="77777777" w:rsidR="00914FBD" w:rsidRDefault="00914FBD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"Poussez" (</w:t>
      </w:r>
      <w:r>
        <w:rPr>
          <w:b/>
          <w:bCs/>
        </w:rPr>
        <w:t>Push)</w:t>
      </w:r>
      <w:r>
        <w:t xml:space="preserve"> les modifications sur le repo en ligne (</w:t>
      </w: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66885823" wp14:editId="17AA2277">
            <wp:extent cx="232486" cy="311742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5E14" w14:textId="77777777" w:rsidR="00914FBD" w:rsidRPr="00543968" w:rsidRDefault="00914FBD" w:rsidP="00543968">
      <w:pPr>
        <w:pStyle w:val="Paragraphedeliste"/>
        <w:numPr>
          <w:ilvl w:val="0"/>
          <w:numId w:val="18"/>
        </w:numPr>
        <w:spacing w:before="0" w:after="160" w:line="259" w:lineRule="auto"/>
        <w:rPr>
          <w:u w:val="single"/>
        </w:rPr>
      </w:pPr>
      <w:r>
        <w:t>C’est la fin de la fonction Zombie</w:t>
      </w:r>
    </w:p>
    <w:p w14:paraId="501DBF28" w14:textId="77777777" w:rsidR="00543968" w:rsidRDefault="00543968" w:rsidP="00543968">
      <w:pPr>
        <w:spacing w:before="0" w:after="160" w:line="259" w:lineRule="auto"/>
        <w:rPr>
          <w:u w:val="single"/>
        </w:rPr>
      </w:pPr>
    </w:p>
    <w:p w14:paraId="44C4DD2D" w14:textId="781B5BA8" w:rsidR="00DC44D2" w:rsidRDefault="004A0896" w:rsidP="00DC44D2">
      <w:pPr>
        <w:pStyle w:val="Titre1"/>
      </w:pPr>
      <w:r>
        <w:t>tester et améliorer</w:t>
      </w:r>
      <w:r w:rsidR="00DC44D2">
        <w:t xml:space="preserve"> Zombie</w:t>
      </w:r>
    </w:p>
    <w:p w14:paraId="04F8963E" w14:textId="0FB56108" w:rsidR="004A0896" w:rsidRDefault="004A0896" w:rsidP="004A0896">
      <w:r>
        <w:t xml:space="preserve">Nous allons maintenant faire certains changements afin de bien maîtriser le fonctionnement et </w:t>
      </w:r>
      <w:r w:rsidR="00D97C47">
        <w:t>d’</w:t>
      </w:r>
      <w:r>
        <w:t>améliorer Zombie.</w:t>
      </w:r>
    </w:p>
    <w:p w14:paraId="4F65D233" w14:textId="6F496EB4" w:rsidR="00DC44D2" w:rsidRPr="000C4172" w:rsidRDefault="00A70AB9" w:rsidP="00DC44D2">
      <w:pPr>
        <w:pStyle w:val="Titre2"/>
      </w:pPr>
      <w:r>
        <w:t xml:space="preserve">Tester et </w:t>
      </w:r>
      <w:r w:rsidR="00DC44D2">
        <w:t xml:space="preserve">Modifier le controller Zombie l’action </w:t>
      </w:r>
      <w:r>
        <w:t>Create</w:t>
      </w:r>
    </w:p>
    <w:p w14:paraId="103DD9FA" w14:textId="57142A0E" w:rsidR="00DC44D2" w:rsidRDefault="008550C0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Démarrez l’application</w:t>
      </w:r>
    </w:p>
    <w:p w14:paraId="42BCB31A" w14:textId="6F060412" w:rsidR="00F47CF5" w:rsidRDefault="00F47CF5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Essayez de créer un Zombie avec un nom « vide »</w:t>
      </w:r>
      <w:r w:rsidR="003B7122">
        <w:t>, un message d’erreur devrait apparaître</w:t>
      </w:r>
    </w:p>
    <w:p w14:paraId="11437970" w14:textId="17466482" w:rsidR="00BE2E51" w:rsidRDefault="00BE2E51" w:rsidP="00BE2E51">
      <w:pPr>
        <w:pStyle w:val="Paragraphedeliste"/>
        <w:numPr>
          <w:ilvl w:val="0"/>
          <w:numId w:val="20"/>
        </w:numPr>
        <w:tabs>
          <w:tab w:val="left" w:leader="underscore" w:pos="7513"/>
        </w:tabs>
      </w:pPr>
      <w:r>
        <w:t xml:space="preserve">Le chargement des messages d’erreur est-il rapide? </w:t>
      </w:r>
      <w:r w:rsidR="00BD6A1E" w:rsidRPr="00BD6A1E">
        <w:rPr>
          <w:color w:val="EE0000"/>
        </w:rPr>
        <w:t>Oui</w:t>
      </w:r>
    </w:p>
    <w:p w14:paraId="64968B16" w14:textId="1936CDCB" w:rsidR="00BE2E51" w:rsidRDefault="00BE2E51" w:rsidP="00BE2E51">
      <w:pPr>
        <w:pStyle w:val="Paragraphedeliste"/>
        <w:numPr>
          <w:ilvl w:val="0"/>
          <w:numId w:val="20"/>
        </w:numPr>
      </w:pPr>
      <w:r>
        <w:t>Sur la vue Zombie/</w:t>
      </w:r>
      <w:proofErr w:type="spellStart"/>
      <w:r>
        <w:t>Create</w:t>
      </w:r>
      <w:proofErr w:type="spellEnd"/>
      <w:r>
        <w:t>, mettez en commentaire la section</w:t>
      </w:r>
      <w:r w:rsidR="00D97C47">
        <w:t xml:space="preserve"> suivante</w:t>
      </w:r>
      <w:r>
        <w:t xml:space="preserve">: </w:t>
      </w:r>
    </w:p>
    <w:p w14:paraId="32569E86" w14:textId="77777777" w:rsidR="00A87542" w:rsidRPr="00920839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A87542">
        <w:rPr>
          <w:rFonts w:ascii="Cascadia Mono" w:hAnsi="Cascadia Mono" w:cs="Cascadia Mono"/>
          <w:color w:val="000000"/>
          <w:sz w:val="19"/>
          <w:szCs w:val="19"/>
        </w:rPr>
        <w:t>@</w:t>
      </w: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section Scripts {</w:t>
      </w:r>
    </w:p>
    <w:p w14:paraId="400C55CB" w14:textId="77777777" w:rsidR="00A87542" w:rsidRPr="00920839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   @{</w:t>
      </w:r>
    </w:p>
    <w:p w14:paraId="344421CA" w14:textId="77777777" w:rsidR="00A87542" w:rsidRPr="00920839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920839">
        <w:rPr>
          <w:rFonts w:ascii="Cascadia Mono" w:hAnsi="Cascadia Mono" w:cs="Cascadia Mono"/>
          <w:strike/>
          <w:color w:val="0000FF"/>
          <w:sz w:val="19"/>
          <w:szCs w:val="19"/>
        </w:rPr>
        <w:t>await</w:t>
      </w:r>
      <w:proofErr w:type="spellEnd"/>
      <w:proofErr w:type="gramEnd"/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</w:t>
      </w:r>
      <w:proofErr w:type="spellStart"/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Html.RenderPartialAsync</w:t>
      </w:r>
      <w:proofErr w:type="spellEnd"/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(</w:t>
      </w:r>
      <w:r w:rsidRPr="00920839">
        <w:rPr>
          <w:rFonts w:ascii="Cascadia Mono" w:hAnsi="Cascadia Mono" w:cs="Cascadia Mono"/>
          <w:strike/>
          <w:color w:val="A31515"/>
          <w:sz w:val="19"/>
          <w:szCs w:val="19"/>
        </w:rPr>
        <w:t>"_</w:t>
      </w:r>
      <w:proofErr w:type="spellStart"/>
      <w:r w:rsidRPr="00920839">
        <w:rPr>
          <w:rFonts w:ascii="Cascadia Mono" w:hAnsi="Cascadia Mono" w:cs="Cascadia Mono"/>
          <w:strike/>
          <w:color w:val="A31515"/>
          <w:sz w:val="19"/>
          <w:szCs w:val="19"/>
        </w:rPr>
        <w:t>ValidationScriptsPartial</w:t>
      </w:r>
      <w:proofErr w:type="spellEnd"/>
      <w:r w:rsidRPr="00920839">
        <w:rPr>
          <w:rFonts w:ascii="Cascadia Mono" w:hAnsi="Cascadia Mono" w:cs="Cascadia Mono"/>
          <w:strike/>
          <w:color w:val="A31515"/>
          <w:sz w:val="19"/>
          <w:szCs w:val="19"/>
        </w:rPr>
        <w:t>"</w:t>
      </w: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);</w:t>
      </w:r>
    </w:p>
    <w:p w14:paraId="34D12271" w14:textId="77777777" w:rsidR="00A87542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   }</w:t>
      </w:r>
    </w:p>
    <w:p w14:paraId="72F5B517" w14:textId="542626BC" w:rsidR="00A2672C" w:rsidRPr="00920839" w:rsidRDefault="00A2672C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}</w:t>
      </w:r>
    </w:p>
    <w:p w14:paraId="66548D87" w14:textId="77777777" w:rsidR="00BE2E51" w:rsidRDefault="00BE2E51" w:rsidP="00BE2E51"/>
    <w:p w14:paraId="54C66868" w14:textId="76384268" w:rsidR="00BE2E51" w:rsidRDefault="00A15C3C" w:rsidP="00BE2E51">
      <w:pPr>
        <w:pStyle w:val="Paragraphedeliste"/>
        <w:numPr>
          <w:ilvl w:val="0"/>
          <w:numId w:val="20"/>
        </w:numPr>
      </w:pPr>
      <w:r>
        <w:t xml:space="preserve">Refaites le même test : </w:t>
      </w:r>
      <w:r w:rsidR="00BE2E51">
        <w:t>Vous devriez voir, lorsque vous soumettez le formulaire</w:t>
      </w:r>
      <w:r w:rsidR="0051761F">
        <w:t>,</w:t>
      </w:r>
      <w:r w:rsidR="00BE2E51">
        <w:t xml:space="preserve"> qu’il y a un chargement de la page de plus qu’avant lorsque vous faites </w:t>
      </w:r>
      <w:proofErr w:type="spellStart"/>
      <w:r w:rsidR="00BE2E51">
        <w:t>Create</w:t>
      </w:r>
      <w:proofErr w:type="spellEnd"/>
      <w:r w:rsidR="00BE2E51">
        <w:t xml:space="preserve"> au lieu d</w:t>
      </w:r>
      <w:r w:rsidR="005D1A3E">
        <w:t>’</w:t>
      </w:r>
      <w:r w:rsidR="00BE2E51">
        <w:t xml:space="preserve">afficher les erreurs immédiatement. </w:t>
      </w:r>
      <w:r w:rsidR="00B402D6">
        <w:t xml:space="preserve">(C’est quand même </w:t>
      </w:r>
      <w:r w:rsidR="008C46A8">
        <w:t>subtil</w:t>
      </w:r>
      <w:r w:rsidR="00B402D6">
        <w:t>!)</w:t>
      </w:r>
    </w:p>
    <w:p w14:paraId="5AA03AFE" w14:textId="07D86854" w:rsidR="00BE2E51" w:rsidRPr="00BD6A1E" w:rsidRDefault="00BE2E51" w:rsidP="00BE2E51">
      <w:pPr>
        <w:pStyle w:val="Paragraphedeliste"/>
        <w:numPr>
          <w:ilvl w:val="0"/>
          <w:numId w:val="20"/>
        </w:numPr>
        <w:tabs>
          <w:tab w:val="left" w:leader="underscore" w:pos="7371"/>
        </w:tabs>
        <w:rPr>
          <w:color w:val="EE0000"/>
        </w:rPr>
      </w:pPr>
      <w:r>
        <w:t xml:space="preserve">Pourquoi? </w:t>
      </w:r>
      <w:r w:rsidR="00BD6A1E" w:rsidRPr="00BD6A1E">
        <w:rPr>
          <w:color w:val="EE0000"/>
        </w:rPr>
        <w:t>Car la validation du navigateur n’existe plus, on se fie à la validation au niveau du serveur.</w:t>
      </w:r>
    </w:p>
    <w:p w14:paraId="5003FA9D" w14:textId="4817B0A5" w:rsidR="00BE2E51" w:rsidRDefault="00BE2E51" w:rsidP="00BE2E51">
      <w:pPr>
        <w:pStyle w:val="Paragraphedeliste"/>
        <w:numPr>
          <w:ilvl w:val="0"/>
          <w:numId w:val="20"/>
        </w:numPr>
      </w:pPr>
      <w:r>
        <w:t>Sur la page de création de Zombie. Mettez le nom Croco Chanel. Sélectionne</w:t>
      </w:r>
      <w:r w:rsidR="00F372B6">
        <w:t>z</w:t>
      </w:r>
      <w:r>
        <w:t xml:space="preserve"> le type contact. Laissez Point vide. </w:t>
      </w:r>
    </w:p>
    <w:p w14:paraId="43B238CB" w14:textId="65A9DF0C" w:rsidR="00BE2E51" w:rsidRDefault="00BE2E51" w:rsidP="00BE2E51">
      <w:pPr>
        <w:pStyle w:val="Paragraphedeliste"/>
        <w:numPr>
          <w:ilvl w:val="0"/>
          <w:numId w:val="20"/>
        </w:numPr>
      </w:pPr>
      <w:r>
        <w:t>Clique</w:t>
      </w:r>
      <w:r w:rsidR="007314C3">
        <w:t>z</w:t>
      </w:r>
      <w:r>
        <w:t xml:space="preserve"> sur </w:t>
      </w:r>
      <w:proofErr w:type="spellStart"/>
      <w:r>
        <w:t>Create</w:t>
      </w:r>
      <w:proofErr w:type="spellEnd"/>
      <w:r>
        <w:t>.</w:t>
      </w:r>
      <w:r w:rsidR="00EA1A1C">
        <w:t xml:space="preserve"> Évide</w:t>
      </w:r>
      <w:r w:rsidR="00F372B6">
        <w:t>m</w:t>
      </w:r>
      <w:r w:rsidR="00EA1A1C">
        <w:t>ment, sans Point, ça ne s’ajoute pas en BD.</w:t>
      </w:r>
    </w:p>
    <w:p w14:paraId="2739A2D5" w14:textId="6A6663EC" w:rsidR="00BE2E51" w:rsidRDefault="00BE2E51" w:rsidP="00BE2E51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Les données </w:t>
      </w:r>
      <w:r w:rsidR="00EA1A1C">
        <w:t>restent-elles affichées</w:t>
      </w:r>
      <w:r>
        <w:t xml:space="preserve"> (oui/non)? </w:t>
      </w:r>
      <w:r w:rsidR="00BD6A1E" w:rsidRPr="00BD6A1E">
        <w:rPr>
          <w:color w:val="EE0000"/>
        </w:rPr>
        <w:t>Oui</w:t>
      </w:r>
    </w:p>
    <w:p w14:paraId="6A0FF460" w14:textId="1D53BAC4" w:rsidR="00F210FC" w:rsidRDefault="000E4792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 xml:space="preserve">Dans l’action POST </w:t>
      </w:r>
      <w:proofErr w:type="spellStart"/>
      <w:r>
        <w:t>Create</w:t>
      </w:r>
      <w:proofErr w:type="spellEnd"/>
      <w:r>
        <w:t xml:space="preserve"> du Controller, mettez la ligne </w:t>
      </w:r>
      <w:r w:rsidR="00CC5DDB">
        <w:t xml:space="preserve">du </w:t>
      </w:r>
      <w:proofErr w:type="spellStart"/>
      <w:r w:rsidR="00CC5DDB">
        <w:t>ViewBag</w:t>
      </w:r>
      <w:proofErr w:type="spellEnd"/>
      <w:r w:rsidR="00CC5DDB">
        <w:t xml:space="preserve"> en commentaire</w:t>
      </w:r>
    </w:p>
    <w:p w14:paraId="56EDC494" w14:textId="00A5BAB0" w:rsidR="00CC5DDB" w:rsidRDefault="00CC5DDB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Refaites le même test</w:t>
      </w:r>
    </w:p>
    <w:p w14:paraId="654F8331" w14:textId="6E759EBE" w:rsidR="00CC5DDB" w:rsidRDefault="00CC5DDB" w:rsidP="00CC5DDB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Les données restent-elles affichées (oui/non)? </w:t>
      </w:r>
      <w:r w:rsidR="00BD6A1E" w:rsidRPr="00BD6A1E">
        <w:rPr>
          <w:color w:val="EE0000"/>
        </w:rPr>
        <w:t>Non</w:t>
      </w:r>
      <w:r w:rsidR="00BB299C">
        <w:t xml:space="preserve">, la liste des </w:t>
      </w:r>
      <w:proofErr w:type="spellStart"/>
      <w:r w:rsidR="00BB299C">
        <w:t>ZombieTypes</w:t>
      </w:r>
      <w:proofErr w:type="spellEnd"/>
      <w:r w:rsidR="00BB299C">
        <w:t xml:space="preserve"> est-elle encore disponible?</w:t>
      </w:r>
      <w:r w:rsidR="00C66749">
        <w:t xml:space="preserve"> Pourquoi?</w:t>
      </w:r>
      <w:r w:rsidR="00BD6A1E">
        <w:t xml:space="preserve"> </w:t>
      </w:r>
      <w:r w:rsidR="00BD6A1E" w:rsidRPr="00BD6A1E">
        <w:rPr>
          <w:color w:val="EE0000"/>
        </w:rPr>
        <w:t xml:space="preserve">Car le </w:t>
      </w:r>
      <w:proofErr w:type="spellStart"/>
      <w:r w:rsidR="00BD6A1E" w:rsidRPr="00BD6A1E">
        <w:rPr>
          <w:color w:val="EE0000"/>
        </w:rPr>
        <w:t>ViewBag</w:t>
      </w:r>
      <w:proofErr w:type="spellEnd"/>
      <w:r w:rsidR="00BD6A1E" w:rsidRPr="00BD6A1E">
        <w:rPr>
          <w:color w:val="EE0000"/>
        </w:rPr>
        <w:t xml:space="preserve"> est vide jusqu’à temps que cette ligne lui affecte la liste des zombies de notre base de données.</w:t>
      </w:r>
    </w:p>
    <w:p w14:paraId="457E0E48" w14:textId="0606087B" w:rsidR="005D1A3E" w:rsidRDefault="00F50DC2" w:rsidP="005D1A3E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Décommentez la ligne du </w:t>
      </w:r>
      <w:proofErr w:type="spellStart"/>
      <w:r>
        <w:t>ViewBag</w:t>
      </w:r>
      <w:proofErr w:type="spellEnd"/>
    </w:p>
    <w:p w14:paraId="67CE7B4B" w14:textId="7AE784C1" w:rsidR="00F372B6" w:rsidRDefault="00BD0D88" w:rsidP="00CC5DDB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Dans l’action POST </w:t>
      </w:r>
      <w:proofErr w:type="spellStart"/>
      <w:r>
        <w:t>Create</w:t>
      </w:r>
      <w:proofErr w:type="spellEnd"/>
      <w:r>
        <w:t xml:space="preserve"> du </w:t>
      </w:r>
      <w:proofErr w:type="spellStart"/>
      <w:r>
        <w:t>controller</w:t>
      </w:r>
      <w:proofErr w:type="spellEnd"/>
      <w:r>
        <w:t xml:space="preserve">, </w:t>
      </w:r>
      <w:r w:rsidR="005D1A3E">
        <w:t xml:space="preserve">on met une valeur dans </w:t>
      </w:r>
      <w:proofErr w:type="spellStart"/>
      <w:r>
        <w:t>TempData</w:t>
      </w:r>
      <w:proofErr w:type="spellEnd"/>
      <w:r>
        <w:t xml:space="preserve"> lors du s</w:t>
      </w:r>
      <w:r w:rsidR="00A2672C">
        <w:t>u</w:t>
      </w:r>
      <w:r>
        <w:t>ccès de l’enregistrement mais on ne voit jamais ce message. Pourquoi?</w:t>
      </w:r>
      <w:r w:rsidR="00122E43">
        <w:t xml:space="preserve"> </w:t>
      </w:r>
      <w:r w:rsidR="00122E43" w:rsidRPr="00122E43">
        <w:rPr>
          <w:color w:val="EE0000"/>
        </w:rPr>
        <w:t>Car on ne l’appelle jamais pour être affiché dans la vue.</w:t>
      </w:r>
    </w:p>
    <w:p w14:paraId="1F760B43" w14:textId="4A0B3454" w:rsidR="00E221E5" w:rsidRDefault="00F372B6" w:rsidP="00F372B6">
      <w:r>
        <w:br w:type="page"/>
      </w:r>
    </w:p>
    <w:p w14:paraId="2E34D598" w14:textId="3BF6668C" w:rsidR="00560CDE" w:rsidRDefault="00560CDE" w:rsidP="00560CDE">
      <w:pPr>
        <w:pStyle w:val="Paragraphedeliste"/>
        <w:numPr>
          <w:ilvl w:val="0"/>
          <w:numId w:val="20"/>
        </w:numPr>
      </w:pPr>
      <w:r>
        <w:lastRenderedPageBreak/>
        <w:t>Dans _</w:t>
      </w:r>
      <w:proofErr w:type="spellStart"/>
      <w:r>
        <w:t>Layout.cshtml</w:t>
      </w:r>
      <w:proofErr w:type="spellEnd"/>
      <w:r>
        <w:t xml:space="preserve">, ajoutez le code pour lire </w:t>
      </w:r>
      <w:proofErr w:type="spellStart"/>
      <w:r>
        <w:t>TempData</w:t>
      </w:r>
      <w:proofErr w:type="spellEnd"/>
      <w:r>
        <w:t xml:space="preserve"> au succès d</w:t>
      </w:r>
      <w:r w:rsidR="00F372B6">
        <w:t>’</w:t>
      </w:r>
      <w:r>
        <w:t xml:space="preserve">un ajout. </w:t>
      </w:r>
    </w:p>
    <w:p w14:paraId="3BF2FB77" w14:textId="77777777" w:rsidR="00560CDE" w:rsidRPr="009F6E0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F6E0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9F6E07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9F6E0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F6E0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9F6E07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="container"&gt;</w:t>
      </w:r>
    </w:p>
    <w:p w14:paraId="3C22D746" w14:textId="3F28A6D1" w:rsidR="00560CDE" w:rsidRPr="006B1078" w:rsidRDefault="00A2672C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</w:t>
      </w:r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if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(!</w:t>
      </w:r>
      <w:proofErr w:type="spellStart"/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string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.IsNullOrWhiteSpace</w:t>
      </w:r>
      <w:proofErr w:type="spellEnd"/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proofErr w:type="spellStart"/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TempData</w:t>
      </w:r>
      <w:proofErr w:type="spellEnd"/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[</w:t>
      </w:r>
      <w:r w:rsidR="00560CDE" w:rsidRPr="006B1078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"Success"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] </w:t>
      </w:r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as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string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))</w:t>
      </w:r>
    </w:p>
    <w:p w14:paraId="1FA96C20" w14:textId="167AD9A1" w:rsidR="00560CDE" w:rsidRPr="006B1078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{</w:t>
      </w:r>
    </w:p>
    <w:p w14:paraId="41A5DD58" w14:textId="5216B649" w:rsidR="00560CDE" w:rsidRPr="006B1078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B1078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B1078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="alert alert-success"&gt;</w:t>
      </w: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@TempData[</w:t>
      </w:r>
      <w:r w:rsidRPr="006B1078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"Success"</w:t>
      </w: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]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6B1078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3294B05" w14:textId="0F16EF44" w:rsidR="00560CDE" w:rsidRPr="009F6E0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}</w:t>
      </w:r>
    </w:p>
    <w:p w14:paraId="322FAE52" w14:textId="5DDC6F18" w:rsidR="00560CDE" w:rsidRPr="0005491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5491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54917">
        <w:rPr>
          <w:rFonts w:ascii="Cascadia Mono" w:hAnsi="Cascadia Mono" w:cs="Cascadia Mono"/>
          <w:color w:val="800000"/>
          <w:sz w:val="19"/>
          <w:szCs w:val="19"/>
          <w:lang w:val="en-CA"/>
        </w:rPr>
        <w:t>main</w:t>
      </w: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54917">
        <w:rPr>
          <w:rFonts w:ascii="Cascadia Mono" w:hAnsi="Cascadia Mono" w:cs="Cascadia Mono"/>
          <w:color w:val="FF0000"/>
          <w:sz w:val="19"/>
          <w:szCs w:val="19"/>
          <w:lang w:val="en-CA"/>
        </w:rPr>
        <w:t>role</w:t>
      </w:r>
      <w:r w:rsidRPr="00054917">
        <w:rPr>
          <w:rFonts w:ascii="Cascadia Mono" w:hAnsi="Cascadia Mono" w:cs="Cascadia Mono"/>
          <w:color w:val="0000FF"/>
          <w:sz w:val="19"/>
          <w:szCs w:val="19"/>
          <w:lang w:val="en-CA"/>
        </w:rPr>
        <w:t>="main"</w:t>
      </w: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5491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54917">
        <w:rPr>
          <w:rFonts w:ascii="Cascadia Mono" w:hAnsi="Cascadia Mono" w:cs="Cascadia Mono"/>
          <w:color w:val="0000FF"/>
          <w:sz w:val="19"/>
          <w:szCs w:val="19"/>
          <w:lang w:val="en-CA"/>
        </w:rPr>
        <w:t>="pb-3"&gt;</w:t>
      </w:r>
    </w:p>
    <w:p w14:paraId="6A3F5FC5" w14:textId="28D99963" w:rsidR="00560CDE" w:rsidRPr="0005491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054917"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 w:rsidRPr="00054917">
        <w:rPr>
          <w:rFonts w:ascii="Cascadia Mono" w:hAnsi="Cascadia Mono" w:cs="Cascadia Mono"/>
          <w:color w:val="000000"/>
          <w:sz w:val="19"/>
          <w:szCs w:val="19"/>
        </w:rPr>
        <w:t>RenderBody(</w:t>
      </w:r>
      <w:proofErr w:type="gramEnd"/>
      <w:r w:rsidRPr="00054917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C49FC8F" w14:textId="380D2F59" w:rsidR="00560CDE" w:rsidRPr="0005491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491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54917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54917">
        <w:rPr>
          <w:rFonts w:ascii="Cascadia Mono" w:hAnsi="Cascadia Mono" w:cs="Cascadia Mono"/>
          <w:color w:val="800000"/>
          <w:sz w:val="19"/>
          <w:szCs w:val="19"/>
        </w:rPr>
        <w:t>main</w:t>
      </w:r>
      <w:r w:rsidRPr="00054917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D6AB451" w14:textId="0EDB8BDE" w:rsidR="00560CDE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</w:pPr>
      <w:r w:rsidRPr="00054917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54917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54917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7946D899" w14:textId="15544BB1" w:rsidR="005D3AD5" w:rsidRDefault="005D3AD5" w:rsidP="005D1A3E">
      <w:pPr>
        <w:pStyle w:val="Paragraphedeliste"/>
        <w:numPr>
          <w:ilvl w:val="0"/>
          <w:numId w:val="20"/>
        </w:numPr>
      </w:pPr>
      <w:r>
        <w:t xml:space="preserve">Ajoutez un </w:t>
      </w:r>
      <w:r w:rsidR="00F372B6">
        <w:t>p</w:t>
      </w:r>
      <w:r>
        <w:t xml:space="preserve">oint d’arrêt </w:t>
      </w:r>
      <w:r w:rsidR="00902E53">
        <w:t xml:space="preserve">à la ligne </w:t>
      </w:r>
      <w:r w:rsidR="006E50B9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6E50B9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6E50B9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6E50B9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1D55DDD" w14:textId="36B2828B" w:rsidR="00103113" w:rsidRDefault="00103113" w:rsidP="005D1A3E">
      <w:pPr>
        <w:pStyle w:val="Paragraphedeliste"/>
        <w:numPr>
          <w:ilvl w:val="0"/>
          <w:numId w:val="20"/>
        </w:numPr>
      </w:pPr>
      <w:r>
        <w:t xml:space="preserve">Essayez de créer un Zombie </w:t>
      </w:r>
      <w:r w:rsidR="00E26F56">
        <w:t>valide</w:t>
      </w:r>
      <w:r>
        <w:t xml:space="preserve"> </w:t>
      </w:r>
    </w:p>
    <w:p w14:paraId="294C8B8D" w14:textId="54694CBB" w:rsidR="00103113" w:rsidRPr="00511D41" w:rsidRDefault="00511D41" w:rsidP="005D1A3E">
      <w:pPr>
        <w:pStyle w:val="Paragraphedeliste"/>
        <w:numPr>
          <w:ilvl w:val="0"/>
          <w:numId w:val="20"/>
        </w:numPr>
      </w:pPr>
      <w:r>
        <w:t>Avancez dans l’exécution du code avec F10 afin de bien comprendre ce qui se passe.</w:t>
      </w:r>
    </w:p>
    <w:p w14:paraId="45DCDEF3" w14:textId="13ACCF0A" w:rsidR="00511D41" w:rsidRDefault="00511D41" w:rsidP="00511D41">
      <w:pPr>
        <w:pStyle w:val="Paragraphedeliste"/>
        <w:numPr>
          <w:ilvl w:val="0"/>
          <w:numId w:val="22"/>
        </w:numPr>
      </w:pPr>
      <w:r>
        <w:t>Es</w:t>
      </w:r>
      <w:r w:rsidR="0051500C">
        <w:t xml:space="preserve">t-ce que </w:t>
      </w:r>
      <w:proofErr w:type="spellStart"/>
      <w:r w:rsidR="0051500C">
        <w:t>ModelState</w:t>
      </w:r>
      <w:proofErr w:type="spellEnd"/>
      <w:r w:rsidR="0051500C">
        <w:t xml:space="preserve"> est valide?</w:t>
      </w:r>
      <w:r w:rsidR="00122E43">
        <w:t xml:space="preserve"> </w:t>
      </w:r>
      <w:r w:rsidR="00122E43" w:rsidRPr="00122E43">
        <w:rPr>
          <w:color w:val="EE0000"/>
        </w:rPr>
        <w:t>Oui</w:t>
      </w:r>
    </w:p>
    <w:p w14:paraId="009596D4" w14:textId="081E336C" w:rsidR="0051500C" w:rsidRDefault="0051500C" w:rsidP="00511D41">
      <w:pPr>
        <w:pStyle w:val="Paragraphedeliste"/>
        <w:numPr>
          <w:ilvl w:val="0"/>
          <w:numId w:val="22"/>
        </w:numPr>
      </w:pPr>
      <w:r>
        <w:t>Où sont les informations saisies?</w:t>
      </w:r>
      <w:r w:rsidR="00122E43">
        <w:t xml:space="preserve"> Ils sont envoy</w:t>
      </w:r>
      <w:r w:rsidR="00122E43" w:rsidRPr="00122E43">
        <w:t>és vers l</w:t>
      </w:r>
      <w:r w:rsidR="00122E43">
        <w:t>a base de données.</w:t>
      </w:r>
    </w:p>
    <w:p w14:paraId="7EBC0E8F" w14:textId="7DCBCBAC" w:rsidR="00374B4A" w:rsidRDefault="00374B4A" w:rsidP="00511D41">
      <w:pPr>
        <w:pStyle w:val="Paragraphedeliste"/>
        <w:numPr>
          <w:ilvl w:val="0"/>
          <w:numId w:val="22"/>
        </w:numPr>
      </w:pPr>
      <w:r>
        <w:t>Le message de confirmation s’affiche-t-il?</w:t>
      </w:r>
      <w:r w:rsidR="00122E43">
        <w:t xml:space="preserve"> Oui</w:t>
      </w:r>
    </w:p>
    <w:p w14:paraId="174CB29C" w14:textId="2B1A28D6" w:rsidR="00734888" w:rsidRDefault="00734888" w:rsidP="005D1A3E">
      <w:pPr>
        <w:pStyle w:val="Paragraphedeliste"/>
        <w:numPr>
          <w:ilvl w:val="0"/>
          <w:numId w:val="20"/>
        </w:numPr>
      </w:pPr>
      <w:r>
        <w:t xml:space="preserve">Essayez de créer un Zombie avec des informations manquantes </w:t>
      </w:r>
    </w:p>
    <w:p w14:paraId="746CD11A" w14:textId="77777777" w:rsidR="00734888" w:rsidRPr="00511D41" w:rsidRDefault="00734888" w:rsidP="005D1A3E">
      <w:pPr>
        <w:pStyle w:val="Paragraphedeliste"/>
        <w:numPr>
          <w:ilvl w:val="0"/>
          <w:numId w:val="20"/>
        </w:numPr>
      </w:pPr>
      <w:r>
        <w:t>Avancez dans l’exécution du code avec F10 afin de bien comprendre ce qui se passe.</w:t>
      </w:r>
    </w:p>
    <w:p w14:paraId="0D9EC8C3" w14:textId="77777777" w:rsidR="00734888" w:rsidRDefault="00734888" w:rsidP="00734888">
      <w:pPr>
        <w:pStyle w:val="Paragraphedeliste"/>
        <w:numPr>
          <w:ilvl w:val="0"/>
          <w:numId w:val="22"/>
        </w:numPr>
      </w:pPr>
      <w:r>
        <w:t>Est-ce que ModelState est valide?</w:t>
      </w:r>
    </w:p>
    <w:p w14:paraId="1F888D20" w14:textId="77777777" w:rsidR="00734888" w:rsidRDefault="00734888" w:rsidP="00734888">
      <w:pPr>
        <w:pStyle w:val="Paragraphedeliste"/>
        <w:numPr>
          <w:ilvl w:val="0"/>
          <w:numId w:val="22"/>
        </w:numPr>
      </w:pPr>
      <w:r>
        <w:t>Où sont les informations saisies?</w:t>
      </w:r>
    </w:p>
    <w:p w14:paraId="4D16F027" w14:textId="2A79F62F" w:rsidR="005D1A3E" w:rsidRDefault="005D1A3E" w:rsidP="005D1A3E">
      <w:pPr>
        <w:pStyle w:val="Paragraphedeliste"/>
        <w:numPr>
          <w:ilvl w:val="0"/>
          <w:numId w:val="20"/>
        </w:numPr>
      </w:pPr>
      <w:r>
        <w:t>Enlevez les commentaires sur le Script de validation pour réactiver la validation côté client (défaire l’étape 4)</w:t>
      </w:r>
    </w:p>
    <w:p w14:paraId="0407EBAD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>@section Scripts {</w:t>
      </w:r>
    </w:p>
    <w:p w14:paraId="3EE907B7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   @{</w:t>
      </w:r>
    </w:p>
    <w:p w14:paraId="0CD9D658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8B2C2E">
        <w:rPr>
          <w:rFonts w:ascii="Cascadia Mono" w:hAnsi="Cascadia Mono" w:cs="Cascadia Mono"/>
          <w:color w:val="0000FF"/>
          <w:sz w:val="19"/>
          <w:szCs w:val="19"/>
        </w:rPr>
        <w:t>await</w:t>
      </w:r>
      <w:proofErr w:type="spellEnd"/>
      <w:proofErr w:type="gramEnd"/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8B2C2E">
        <w:rPr>
          <w:rFonts w:ascii="Cascadia Mono" w:hAnsi="Cascadia Mono" w:cs="Cascadia Mono"/>
          <w:color w:val="000000"/>
          <w:sz w:val="19"/>
          <w:szCs w:val="19"/>
        </w:rPr>
        <w:t>Html.RenderPartialAsync</w:t>
      </w:r>
      <w:proofErr w:type="spellEnd"/>
      <w:r w:rsidRPr="008B2C2E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8B2C2E">
        <w:rPr>
          <w:rFonts w:ascii="Cascadia Mono" w:hAnsi="Cascadia Mono" w:cs="Cascadia Mono"/>
          <w:color w:val="A31515"/>
          <w:sz w:val="19"/>
          <w:szCs w:val="19"/>
        </w:rPr>
        <w:t>"_</w:t>
      </w:r>
      <w:proofErr w:type="spellStart"/>
      <w:r w:rsidRPr="008B2C2E">
        <w:rPr>
          <w:rFonts w:ascii="Cascadia Mono" w:hAnsi="Cascadia Mono" w:cs="Cascadia Mono"/>
          <w:color w:val="A31515"/>
          <w:sz w:val="19"/>
          <w:szCs w:val="19"/>
        </w:rPr>
        <w:t>ValidationScriptsPartial</w:t>
      </w:r>
      <w:proofErr w:type="spellEnd"/>
      <w:r w:rsidRPr="008B2C2E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8B2C2E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C009FCC" w14:textId="77777777" w:rsidR="005D1A3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EFF26EE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3248FA" w14:textId="77777777" w:rsidR="005D1A3E" w:rsidRDefault="005D1A3E" w:rsidP="005D1A3E">
      <w:pPr>
        <w:pStyle w:val="Paragraphedeliste"/>
        <w:ind w:left="1068"/>
      </w:pPr>
    </w:p>
    <w:p w14:paraId="4447C93D" w14:textId="77777777" w:rsidR="005D1A3E" w:rsidRDefault="005D1A3E" w:rsidP="005D1A3E">
      <w:pPr>
        <w:pStyle w:val="Paragraphedeliste"/>
        <w:ind w:left="1068"/>
      </w:pPr>
    </w:p>
    <w:p w14:paraId="70567C7F" w14:textId="77777777" w:rsidR="00B947D5" w:rsidRPr="000A6F2B" w:rsidRDefault="00B947D5" w:rsidP="00B947D5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40F31384" w14:textId="126E8837" w:rsidR="00B947D5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484080B3" w14:textId="77777777" w:rsidR="00B947D5" w:rsidRPr="00FC2466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6D963362" w14:textId="77777777" w:rsidR="00B947D5" w:rsidRPr="007E2E85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363E2712" w14:textId="77777777" w:rsidR="00B947D5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Commentez en respectant les standards proposés (vous serez noté là-dessus):</w:t>
      </w:r>
    </w:p>
    <w:p w14:paraId="096DA9BF" w14:textId="7D2895A1" w:rsidR="00B947D5" w:rsidRPr="00382B2C" w:rsidRDefault="00D23362" w:rsidP="00B947D5">
      <w:pPr>
        <w:pStyle w:val="Paragraphedeliste"/>
        <w:numPr>
          <w:ilvl w:val="1"/>
          <w:numId w:val="19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B947D5" w:rsidRPr="00382B2C">
        <w:t xml:space="preserve">: FCT Zombie </w:t>
      </w:r>
      <w:proofErr w:type="spellStart"/>
      <w:r w:rsidR="00B947D5" w:rsidRPr="00382B2C">
        <w:t>Create</w:t>
      </w:r>
      <w:proofErr w:type="spellEnd"/>
      <w:r w:rsidR="00B947D5" w:rsidRPr="00382B2C">
        <w:t xml:space="preserve"> ajout de message de confirmation</w:t>
      </w:r>
    </w:p>
    <w:p w14:paraId="4F15AD72" w14:textId="77777777" w:rsidR="00B947D5" w:rsidRPr="00382B2C" w:rsidRDefault="00B947D5" w:rsidP="00B947D5">
      <w:pPr>
        <w:pStyle w:val="Paragraphedeliste"/>
        <w:numPr>
          <w:ilvl w:val="1"/>
          <w:numId w:val="19"/>
        </w:numPr>
        <w:spacing w:before="0" w:after="160" w:line="259" w:lineRule="auto"/>
      </w:pPr>
      <w:r w:rsidRPr="00382B2C">
        <w:rPr>
          <w:b/>
          <w:bCs/>
        </w:rPr>
        <w:t>Description</w:t>
      </w:r>
      <w:r w:rsidRPr="00382B2C">
        <w:t>: Ajout d’un message de confirmation lors de la création d’un Zombie.</w:t>
      </w:r>
    </w:p>
    <w:p w14:paraId="0DABDCF0" w14:textId="77777777" w:rsidR="00B947D5" w:rsidRPr="00914FBD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6A7DB706" w14:textId="1A3DDDFB" w:rsidR="00824242" w:rsidRDefault="00824242">
      <w:r>
        <w:br w:type="page"/>
      </w:r>
    </w:p>
    <w:p w14:paraId="3AACF7FA" w14:textId="1271AB57" w:rsidR="00F41860" w:rsidRDefault="00F41860" w:rsidP="00F41860">
      <w:pPr>
        <w:pStyle w:val="Titre1"/>
      </w:pPr>
      <w:r>
        <w:lastRenderedPageBreak/>
        <w:t>améliorer ZombieType</w:t>
      </w:r>
    </w:p>
    <w:p w14:paraId="02987702" w14:textId="3D071B3C" w:rsidR="00F41860" w:rsidRPr="000C4172" w:rsidRDefault="00F41860" w:rsidP="00F41860">
      <w:pPr>
        <w:pStyle w:val="Titre2"/>
      </w:pPr>
      <w:r>
        <w:t>Tester et Modifier le controller Zombie</w:t>
      </w:r>
      <w:r w:rsidR="009B0B45">
        <w:t>Type</w:t>
      </w:r>
      <w:r>
        <w:t xml:space="preserve"> l’action Create</w:t>
      </w:r>
    </w:p>
    <w:p w14:paraId="76E4B799" w14:textId="77777777" w:rsidR="009B0B45" w:rsidRDefault="009B0B45" w:rsidP="009B0B45">
      <w:pPr>
        <w:pStyle w:val="Paragraphedeliste"/>
        <w:numPr>
          <w:ilvl w:val="0"/>
          <w:numId w:val="23"/>
        </w:numPr>
      </w:pPr>
      <w:r>
        <w:t xml:space="preserve">Ajoutez un message de confirmation pour la création d’un </w:t>
      </w:r>
      <w:proofErr w:type="spellStart"/>
      <w:r>
        <w:t>ZombieType</w:t>
      </w:r>
      <w:proofErr w:type="spellEnd"/>
      <w:r>
        <w:t xml:space="preserve">. </w:t>
      </w:r>
    </w:p>
    <w:p w14:paraId="22E64394" w14:textId="77777777" w:rsidR="00A34EE3" w:rsidRPr="00C17950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C17950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C17950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Pr="00C17950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6BB4B32" w14:textId="129A2FF0" w:rsidR="00A34EE3" w:rsidRPr="00C17950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A40B37B" w14:textId="68205424" w:rsidR="00A34EE3" w:rsidRPr="00C17950" w:rsidRDefault="00A2672C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proofErr w:type="gramStart"/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baseDonnees.ZombieTypes.Add</w:t>
      </w:r>
      <w:proofErr w:type="spellEnd"/>
      <w:proofErr w:type="gramEnd"/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zombieType</w:t>
      </w:r>
      <w:proofErr w:type="spellEnd"/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F3221F7" w14:textId="39773B63" w:rsidR="00A34EE3" w:rsidRPr="00C17950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TempData</w:t>
      </w:r>
      <w:proofErr w:type="spellEnd"/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[</w:t>
      </w:r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"Success"</w:t>
      </w:r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] = </w:t>
      </w:r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$</w:t>
      </w:r>
      <w:proofErr w:type="gramStart"/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"</w:t>
      </w:r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{</w:t>
      </w:r>
      <w:proofErr w:type="spellStart"/>
      <w:proofErr w:type="gramEnd"/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zombieType.TypeName</w:t>
      </w:r>
      <w:proofErr w:type="spellEnd"/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}</w:t>
      </w:r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 xml:space="preserve"> zombie type </w:t>
      </w:r>
      <w:proofErr w:type="spellStart"/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added</w:t>
      </w:r>
      <w:proofErr w:type="spellEnd"/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"</w:t>
      </w:r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;</w:t>
      </w:r>
    </w:p>
    <w:p w14:paraId="714DE7FB" w14:textId="260574FB" w:rsidR="00A34EE3" w:rsidRPr="00A34EE3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A34EE3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Pr="00A34EE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A34EE3">
        <w:rPr>
          <w:rFonts w:ascii="Cascadia Mono" w:hAnsi="Cascadia Mono" w:cs="Cascadia Mono"/>
          <w:color w:val="0000FF"/>
          <w:sz w:val="19"/>
          <w:szCs w:val="19"/>
        </w:rPr>
        <w:t>this</w:t>
      </w:r>
      <w:r w:rsidRPr="00A34EE3">
        <w:rPr>
          <w:rFonts w:ascii="Cascadia Mono" w:hAnsi="Cascadia Mono" w:cs="Cascadia Mono"/>
          <w:color w:val="000000"/>
          <w:sz w:val="19"/>
          <w:szCs w:val="19"/>
        </w:rPr>
        <w:t>.RedirectToAction</w:t>
      </w:r>
      <w:proofErr w:type="spellEnd"/>
      <w:proofErr w:type="gramEnd"/>
      <w:r w:rsidRPr="00A34EE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A34EE3">
        <w:rPr>
          <w:rFonts w:ascii="Cascadia Mono" w:hAnsi="Cascadia Mono" w:cs="Cascadia Mono"/>
          <w:color w:val="A31515"/>
          <w:sz w:val="19"/>
          <w:szCs w:val="19"/>
        </w:rPr>
        <w:t>"Index"</w:t>
      </w:r>
      <w:r w:rsidRPr="00A34EE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EAD0C12" w14:textId="08A0493C" w:rsidR="000301CA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A34EE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F645AFF" w14:textId="29DCBD3A" w:rsidR="009B0B45" w:rsidRDefault="009B0B45" w:rsidP="009B0B45">
      <w:pPr>
        <w:pStyle w:val="Paragraphedeliste"/>
        <w:numPr>
          <w:ilvl w:val="0"/>
          <w:numId w:val="23"/>
        </w:numPr>
      </w:pPr>
      <w:r>
        <w:t xml:space="preserve">Testez la création </w:t>
      </w:r>
      <w:r w:rsidR="000301CA">
        <w:t xml:space="preserve">d’un </w:t>
      </w:r>
      <w:r>
        <w:t>Zombie Type</w:t>
      </w:r>
      <w:r w:rsidR="00A34EE3">
        <w:t xml:space="preserve"> valide</w:t>
      </w:r>
      <w:r>
        <w:t>.</w:t>
      </w:r>
    </w:p>
    <w:p w14:paraId="50CE5982" w14:textId="77777777" w:rsidR="00734888" w:rsidRPr="00511D41" w:rsidRDefault="00734888" w:rsidP="000C74CA">
      <w:pPr>
        <w:ind w:left="708"/>
      </w:pPr>
    </w:p>
    <w:p w14:paraId="0A89E3FA" w14:textId="77777777" w:rsidR="00543968" w:rsidRPr="000A6F2B" w:rsidRDefault="00543968" w:rsidP="00543968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66FBAA96" w14:textId="1757BEB3" w:rsidR="00543968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5FCC223E" w14:textId="77777777" w:rsidR="00543968" w:rsidRPr="00FC2466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354A97FD" w14:textId="77777777" w:rsidR="00543968" w:rsidRPr="007E2E85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09B59B3B" w14:textId="77777777" w:rsidR="00543968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Commentez en respectant les standards proposés (vous serez noté là-dessus):</w:t>
      </w:r>
    </w:p>
    <w:p w14:paraId="1710E381" w14:textId="5FEBB8ED" w:rsidR="00543968" w:rsidRPr="00382B2C" w:rsidRDefault="00D23362" w:rsidP="00543968">
      <w:pPr>
        <w:pStyle w:val="Paragraphedeliste"/>
        <w:numPr>
          <w:ilvl w:val="1"/>
          <w:numId w:val="19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543968" w:rsidRPr="00382B2C">
        <w:t xml:space="preserve">: FCT </w:t>
      </w:r>
      <w:proofErr w:type="spellStart"/>
      <w:r w:rsidR="00543968" w:rsidRPr="00382B2C">
        <w:t>Zombie</w:t>
      </w:r>
      <w:r w:rsidR="00824242">
        <w:t>Type</w:t>
      </w:r>
      <w:proofErr w:type="spellEnd"/>
      <w:r w:rsidR="00543968" w:rsidRPr="00382B2C">
        <w:t xml:space="preserve"> </w:t>
      </w:r>
      <w:proofErr w:type="spellStart"/>
      <w:r w:rsidR="00543968" w:rsidRPr="00382B2C">
        <w:t>Create</w:t>
      </w:r>
      <w:proofErr w:type="spellEnd"/>
      <w:r w:rsidR="00543968" w:rsidRPr="00382B2C">
        <w:t xml:space="preserve"> </w:t>
      </w:r>
      <w:r w:rsidR="00382B2C" w:rsidRPr="00382B2C">
        <w:t>ajout de message de confirmation</w:t>
      </w:r>
    </w:p>
    <w:p w14:paraId="7DF480C2" w14:textId="0C49F74F" w:rsidR="00543968" w:rsidRPr="00382B2C" w:rsidRDefault="00543968" w:rsidP="00543968">
      <w:pPr>
        <w:pStyle w:val="Paragraphedeliste"/>
        <w:numPr>
          <w:ilvl w:val="1"/>
          <w:numId w:val="19"/>
        </w:numPr>
        <w:spacing w:before="0" w:after="160" w:line="259" w:lineRule="auto"/>
      </w:pPr>
      <w:r w:rsidRPr="00382B2C">
        <w:rPr>
          <w:b/>
          <w:bCs/>
        </w:rPr>
        <w:t>Description</w:t>
      </w:r>
      <w:r w:rsidRPr="00382B2C">
        <w:t xml:space="preserve">: Ajout </w:t>
      </w:r>
      <w:r w:rsidR="00382B2C" w:rsidRPr="00382B2C">
        <w:t>d’un message de confirmation lors de la création d’un</w:t>
      </w:r>
      <w:r w:rsidRPr="00382B2C">
        <w:t xml:space="preserve"> </w:t>
      </w:r>
      <w:r w:rsidR="00824242">
        <w:t>type de zombie</w:t>
      </w:r>
      <w:r w:rsidRPr="00382B2C">
        <w:t>.</w:t>
      </w:r>
    </w:p>
    <w:p w14:paraId="27FC9BD2" w14:textId="77777777" w:rsidR="00543968" w:rsidRPr="00914FBD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20F29F2F" w14:textId="77777777" w:rsidR="00543968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"Poussez" (</w:t>
      </w:r>
      <w:r>
        <w:rPr>
          <w:b/>
          <w:bCs/>
        </w:rPr>
        <w:t>Push)</w:t>
      </w:r>
      <w:r>
        <w:t xml:space="preserve"> les modifications sur le repo en ligne (</w:t>
      </w: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7EC2ABA0" wp14:editId="0D3F03FA">
            <wp:extent cx="232486" cy="311742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41E5" w14:textId="7558C5B4" w:rsidR="00B74478" w:rsidRPr="00F372B6" w:rsidRDefault="00543968" w:rsidP="00B74478">
      <w:pPr>
        <w:pStyle w:val="Paragraphedeliste"/>
        <w:numPr>
          <w:ilvl w:val="0"/>
          <w:numId w:val="19"/>
        </w:numPr>
        <w:spacing w:before="0" w:after="160" w:line="259" w:lineRule="auto"/>
        <w:rPr>
          <w:u w:val="single"/>
        </w:rPr>
      </w:pPr>
      <w:r>
        <w:t>C’est la fin de la fonction Zombie</w:t>
      </w:r>
    </w:p>
    <w:p w14:paraId="6827B767" w14:textId="77777777" w:rsidR="00F372B6" w:rsidRPr="00F372B6" w:rsidRDefault="00914FBD" w:rsidP="008804B0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BC303D">
        <w:t>Merge la branche</w:t>
      </w:r>
      <w:r w:rsidRPr="00DA6EB3">
        <w:t xml:space="preserve"> </w:t>
      </w:r>
      <w:proofErr w:type="spellStart"/>
      <w:r w:rsidRPr="00F372B6">
        <w:rPr>
          <w:b/>
          <w:bCs/>
        </w:rPr>
        <w:t>FCT</w:t>
      </w:r>
      <w:r w:rsidR="00DA6EB3" w:rsidRPr="00F372B6">
        <w:rPr>
          <w:b/>
          <w:bCs/>
        </w:rPr>
        <w:t>_</w:t>
      </w:r>
      <w:r w:rsidRPr="00F372B6">
        <w:rPr>
          <w:b/>
          <w:bCs/>
        </w:rPr>
        <w:t>Zombie</w:t>
      </w:r>
      <w:proofErr w:type="spellEnd"/>
      <w:r w:rsidRPr="00F372B6">
        <w:rPr>
          <w:b/>
          <w:bCs/>
          <w:u w:val="single"/>
        </w:rPr>
        <w:t xml:space="preserve"> </w:t>
      </w:r>
      <w:r w:rsidRPr="00BC303D">
        <w:t xml:space="preserve">dans la branche </w:t>
      </w:r>
      <w:r w:rsidRPr="00F372B6">
        <w:rPr>
          <w:b/>
          <w:bCs/>
          <w:u w:val="single"/>
        </w:rPr>
        <w:t>Main.</w:t>
      </w:r>
    </w:p>
    <w:p w14:paraId="7DD0B396" w14:textId="6C99ED0B" w:rsidR="00A17DC7" w:rsidRDefault="00A17DC7" w:rsidP="008804B0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"Poussez" (</w:t>
      </w:r>
      <w:r w:rsidRPr="00F372B6">
        <w:rPr>
          <w:b/>
          <w:bCs/>
        </w:rPr>
        <w:t>Push) MAIN</w:t>
      </w:r>
      <w:r>
        <w:t xml:space="preserve"> les modifications sur le repo en ligne (</w:t>
      </w:r>
      <w:proofErr w:type="spellStart"/>
      <w:r w:rsidRPr="00F372B6">
        <w:rPr>
          <w:b/>
          <w:bCs/>
        </w:rPr>
        <w:t>Remote</w:t>
      </w:r>
      <w:proofErr w:type="spellEnd"/>
      <w:r w:rsidRPr="00F372B6"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4A866B97" wp14:editId="21DA617D">
            <wp:extent cx="232486" cy="311742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AA81" w14:textId="61B7824C" w:rsidR="003451C3" w:rsidRDefault="003451C3">
      <w:pPr>
        <w:rPr>
          <w:caps/>
          <w:color w:val="FFFFFF" w:themeColor="background1"/>
          <w:spacing w:val="15"/>
          <w:sz w:val="22"/>
          <w:szCs w:val="22"/>
        </w:rPr>
      </w:pPr>
      <w:r>
        <w:rPr>
          <w:caps/>
          <w:color w:val="FFFFFF" w:themeColor="background1"/>
          <w:spacing w:val="15"/>
          <w:sz w:val="22"/>
          <w:szCs w:val="22"/>
        </w:rPr>
        <w:br w:type="page"/>
      </w:r>
    </w:p>
    <w:p w14:paraId="050E2FCF" w14:textId="5F2EA4C6" w:rsidR="004A03D9" w:rsidRDefault="002302A6" w:rsidP="004A03D9">
      <w:pPr>
        <w:pStyle w:val="Titre1"/>
      </w:pPr>
      <w:r>
        <w:lastRenderedPageBreak/>
        <w:t>Utiliser les ViewModels et les annotations</w:t>
      </w:r>
    </w:p>
    <w:p w14:paraId="0C4CC9BB" w14:textId="3AB684FE" w:rsidR="004A03D9" w:rsidRDefault="004A03D9" w:rsidP="004A03D9">
      <w:r>
        <w:t xml:space="preserve">Nous allons maintenant </w:t>
      </w:r>
      <w:r w:rsidR="00594895">
        <w:t>créer une View présentant les informations de plusieurs modèles à la fois et un calcul.</w:t>
      </w:r>
    </w:p>
    <w:p w14:paraId="361BDF30" w14:textId="77777777" w:rsidR="00594895" w:rsidRPr="000C4172" w:rsidRDefault="00594895" w:rsidP="00594895">
      <w:pPr>
        <w:pStyle w:val="Titre2"/>
      </w:pPr>
      <w:r>
        <w:t>Création d’une branche pour la fonctionnalité</w:t>
      </w:r>
    </w:p>
    <w:p w14:paraId="664DF459" w14:textId="00DBC46D" w:rsidR="00594895" w:rsidRPr="00B30A98" w:rsidRDefault="00594895" w:rsidP="00594895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Créez une branche appelée </w:t>
      </w:r>
      <w:proofErr w:type="spellStart"/>
      <w:r>
        <w:rPr>
          <w:b/>
          <w:bCs/>
        </w:rPr>
        <w:t>FCT</w:t>
      </w:r>
      <w:r w:rsidR="00790B3C">
        <w:rPr>
          <w:b/>
          <w:bCs/>
        </w:rPr>
        <w:t>_ZombieType_</w:t>
      </w:r>
      <w:r w:rsidR="006D1D07">
        <w:rPr>
          <w:b/>
          <w:bCs/>
        </w:rPr>
        <w:t>VM_Annotations</w:t>
      </w:r>
      <w:proofErr w:type="spellEnd"/>
      <w:r>
        <w:rPr>
          <w:b/>
          <w:bCs/>
        </w:rPr>
        <w:t xml:space="preserve"> </w:t>
      </w:r>
    </w:p>
    <w:p w14:paraId="57A3F836" w14:textId="77777777" w:rsidR="00594895" w:rsidRPr="00B30A98" w:rsidRDefault="00594895" w:rsidP="00594895">
      <w:pPr>
        <w:pStyle w:val="Paragraphedeliste"/>
        <w:numPr>
          <w:ilvl w:val="0"/>
          <w:numId w:val="16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>
        <w:rPr>
          <w:highlight w:val="yellow"/>
        </w:rPr>
        <w:t>que vous avez créée dans LOCAL</w:t>
      </w:r>
    </w:p>
    <w:p w14:paraId="5CD1F574" w14:textId="77777777" w:rsidR="00594895" w:rsidRDefault="00594895" w:rsidP="004A03D9"/>
    <w:p w14:paraId="3EF4B54B" w14:textId="2D770AC5" w:rsidR="00010224" w:rsidRPr="000C4172" w:rsidRDefault="00010224" w:rsidP="00010224">
      <w:pPr>
        <w:pStyle w:val="Titre2"/>
      </w:pPr>
      <w:r>
        <w:t>Améliorer la View Index</w:t>
      </w:r>
    </w:p>
    <w:p w14:paraId="4CDBCB0C" w14:textId="77777777" w:rsidR="00010224" w:rsidRDefault="00010224" w:rsidP="00010224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Ouvrez le </w:t>
      </w:r>
      <w:proofErr w:type="spellStart"/>
      <w:r w:rsidRPr="00A94858">
        <w:rPr>
          <w:b/>
          <w:bCs/>
        </w:rPr>
        <w:t>ZombieTypeController</w:t>
      </w:r>
      <w:proofErr w:type="spellEnd"/>
    </w:p>
    <w:p w14:paraId="27096C2B" w14:textId="1E0CA9F8" w:rsidR="00010224" w:rsidRDefault="00010224" w:rsidP="00010224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Modifiez le code de l’action </w:t>
      </w:r>
      <w:r>
        <w:rPr>
          <w:b/>
          <w:bCs/>
        </w:rPr>
        <w:t xml:space="preserve">Index </w:t>
      </w:r>
      <w:r>
        <w:t xml:space="preserve">afin de ne pas utiliser le </w:t>
      </w:r>
      <w:proofErr w:type="spellStart"/>
      <w:r>
        <w:t>ViewBag</w:t>
      </w:r>
      <w:proofErr w:type="spellEnd"/>
    </w:p>
    <w:p w14:paraId="59E48E41" w14:textId="1184983A" w:rsidR="001253B8" w:rsidRPr="00A57639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A57639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A57639"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A57639">
        <w:rPr>
          <w:rFonts w:ascii="Cascadia Mono" w:hAnsi="Cascadia Mono" w:cs="Cascadia Mono"/>
          <w:color w:val="000000"/>
          <w:sz w:val="19"/>
          <w:szCs w:val="19"/>
        </w:rPr>
        <w:t>Index(</w:t>
      </w:r>
      <w:proofErr w:type="gramEnd"/>
      <w:r w:rsidRPr="00A57639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03236F8" w14:textId="47AF7F0A" w:rsidR="001253B8" w:rsidRPr="00A57639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1739C64" w14:textId="6C1A5C96" w:rsidR="001253B8" w:rsidRPr="00A57639" w:rsidRDefault="00A9485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proofErr w:type="spellStart"/>
      <w:proofErr w:type="gramStart"/>
      <w:r w:rsidRPr="00A57639">
        <w:rPr>
          <w:rFonts w:ascii="Cascadia Mono" w:hAnsi="Cascadia Mono" w:cs="Cascadia Mono"/>
          <w:color w:val="0000FF"/>
          <w:sz w:val="19"/>
          <w:szCs w:val="19"/>
          <w:highlight w:val="magenta"/>
        </w:rPr>
        <w:t>this</w:t>
      </w:r>
      <w:r w:rsidRPr="00A57639">
        <w:rPr>
          <w:rFonts w:ascii="Cascadia Mono" w:hAnsi="Cascadia Mono" w:cs="Cascadia Mono"/>
          <w:color w:val="000000"/>
          <w:sz w:val="19"/>
          <w:szCs w:val="19"/>
          <w:highlight w:val="magenta"/>
        </w:rPr>
        <w:t>.ViewBag.MaListe</w:t>
      </w:r>
      <w:r w:rsidR="007E5B2E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List</w:t>
      </w:r>
      <w:proofErr w:type="spellEnd"/>
      <w:proofErr w:type="gramEnd"/>
      <w:r w:rsidR="007E5B2E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&lt;</w:t>
      </w:r>
      <w:proofErr w:type="spellStart"/>
      <w:r w:rsidR="007E5B2E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ZombieType</w:t>
      </w:r>
      <w:proofErr w:type="spellEnd"/>
      <w:r w:rsidR="007E5B2E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&gt; </w:t>
      </w:r>
      <w:proofErr w:type="spellStart"/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z</w:t>
      </w:r>
      <w:r w:rsidR="001253B8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ombieTypesList</w:t>
      </w:r>
      <w:proofErr w:type="spellEnd"/>
      <w:r w:rsidR="001253B8" w:rsidRPr="00A57639"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proofErr w:type="gramStart"/>
      <w:r w:rsidR="001253B8" w:rsidRPr="00A57639">
        <w:rPr>
          <w:rFonts w:ascii="Cascadia Mono" w:hAnsi="Cascadia Mono" w:cs="Cascadia Mono"/>
          <w:color w:val="000000"/>
          <w:sz w:val="19"/>
          <w:szCs w:val="19"/>
        </w:rPr>
        <w:t>baseDonnees.ZombieTypes.ToList</w:t>
      </w:r>
      <w:proofErr w:type="spellEnd"/>
      <w:proofErr w:type="gramEnd"/>
      <w:r w:rsidR="001253B8" w:rsidRPr="00A57639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B436912" w14:textId="77777777" w:rsidR="001253B8" w:rsidRPr="00A57639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0422889F" w14:textId="340A6054" w:rsidR="001253B8" w:rsidRPr="00A94858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9485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View(</w:t>
      </w:r>
      <w:proofErr w:type="spellStart"/>
      <w:r w:rsid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>z</w:t>
      </w:r>
      <w:r w:rsidRPr="00A94858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ombieTypesList</w:t>
      </w:r>
      <w:proofErr w:type="spellEnd"/>
      <w:r w:rsidRP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021D3B" w14:textId="2ED911F2" w:rsidR="00AB5311" w:rsidRPr="00A94858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  <w:rPr>
          <w:lang w:val="en-US"/>
        </w:rPr>
      </w:pPr>
      <w:r w:rsidRP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183764C" w14:textId="3C3881BF" w:rsidR="00A867C1" w:rsidRPr="00B16402" w:rsidRDefault="00A867C1" w:rsidP="00A867C1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Modifiez la View </w:t>
      </w:r>
      <w:r>
        <w:rPr>
          <w:b/>
          <w:bCs/>
        </w:rPr>
        <w:t xml:space="preserve">Index </w:t>
      </w:r>
      <w:r>
        <w:t>afin d’utiliser le model envoyé en paramètre</w:t>
      </w:r>
      <w:r w:rsidR="00B16402">
        <w:t xml:space="preserve">, soit </w:t>
      </w:r>
      <w:proofErr w:type="spellStart"/>
      <w:r w:rsidR="00B16402">
        <w:rPr>
          <w:b/>
          <w:bCs/>
        </w:rPr>
        <w:t>ZombieTypeList</w:t>
      </w:r>
      <w:proofErr w:type="spellEnd"/>
    </w:p>
    <w:p w14:paraId="11AEB32F" w14:textId="7965896D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@model </w:t>
      </w:r>
      <w:proofErr w:type="spellStart"/>
      <w:r w:rsidRPr="000F34A1">
        <w:rPr>
          <w:rFonts w:ascii="Cascadia Mono" w:hAnsi="Cascadia Mono" w:cs="Cascadia Mono"/>
          <w:color w:val="2B91AF"/>
          <w:sz w:val="19"/>
          <w:szCs w:val="19"/>
          <w:highlight w:val="green"/>
          <w:lang w:val="en-CA"/>
        </w:rPr>
        <w:t>IEnumerable</w:t>
      </w:r>
      <w:proofErr w:type="spellEnd"/>
      <w:r w:rsidRPr="000F34A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&lt;</w:t>
      </w:r>
      <w:proofErr w:type="spellStart"/>
      <w:r w:rsidRPr="000F34A1">
        <w:rPr>
          <w:rFonts w:ascii="Cascadia Mono" w:hAnsi="Cascadia Mono" w:cs="Cascadia Mono"/>
          <w:color w:val="2B91AF"/>
          <w:sz w:val="19"/>
          <w:szCs w:val="19"/>
          <w:highlight w:val="green"/>
          <w:lang w:val="en-CA"/>
        </w:rPr>
        <w:t>ZombieType</w:t>
      </w:r>
      <w:proofErr w:type="spellEnd"/>
      <w:r w:rsidR="00EC4846">
        <w:rPr>
          <w:rFonts w:ascii="Cascadia Mono" w:hAnsi="Cascadia Mono" w:cs="Cascadia Mono"/>
          <w:color w:val="000000"/>
          <w:sz w:val="19"/>
          <w:szCs w:val="19"/>
          <w:lang w:val="en-CA"/>
        </w:rPr>
        <w:t>&gt;</w:t>
      </w:r>
    </w:p>
    <w:p w14:paraId="761CDCDA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Tahoma" w:hAnsi="Tahoma" w:cs="Tahoma"/>
          <w:color w:val="000000"/>
          <w:sz w:val="19"/>
          <w:szCs w:val="19"/>
        </w:rPr>
        <w:t>﻿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 p-3"&gt;</w:t>
      </w:r>
    </w:p>
    <w:p w14:paraId="4C517BAC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="row pt-4"&gt;</w:t>
      </w:r>
    </w:p>
    <w:p w14:paraId="6D0265A6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="col-10"&gt;</w:t>
      </w:r>
    </w:p>
    <w:p w14:paraId="10028E4A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h2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="text-primary"&gt;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>Zombie Type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h2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D195F75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F0C680E" w14:textId="5D4E7D21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>……</w:t>
      </w:r>
    </w:p>
    <w:p w14:paraId="5A00C6C3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spellStart"/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tbody</w:t>
      </w:r>
      <w:proofErr w:type="spellEnd"/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AD61355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@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foreach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var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item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in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8A29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Model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31B0A4AF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{</w:t>
      </w:r>
    </w:p>
    <w:p w14:paraId="60AA8A57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tr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98A115D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td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width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="80%"&gt;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>@item.TypeName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td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0C8C387" w14:textId="77777777" w:rsidR="000F34A1" w:rsidRPr="00D05EF2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="text-center"&gt;</w:t>
      </w:r>
    </w:p>
    <w:p w14:paraId="618B4BA9" w14:textId="0101C200" w:rsidR="00B16402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rPr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="w-75 </w:t>
      </w:r>
      <w:proofErr w:type="spellStart"/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-group"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role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="group"&gt;</w:t>
      </w:r>
    </w:p>
    <w:p w14:paraId="540B0AEF" w14:textId="335EDBB6" w:rsidR="00B84308" w:rsidRDefault="00B84308" w:rsidP="00B84308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Testez la View </w:t>
      </w:r>
      <w:r>
        <w:rPr>
          <w:b/>
          <w:bCs/>
        </w:rPr>
        <w:t>Index</w:t>
      </w:r>
      <w:r w:rsidR="009B56FB">
        <w:rPr>
          <w:b/>
          <w:bCs/>
        </w:rPr>
        <w:t xml:space="preserve">, </w:t>
      </w:r>
      <w:r w:rsidR="009B56FB">
        <w:t>vous devriez avoir ceci :</w:t>
      </w:r>
    </w:p>
    <w:p w14:paraId="2CC77E5D" w14:textId="25319901" w:rsidR="009B56FB" w:rsidRPr="00D73934" w:rsidRDefault="00C82EE4" w:rsidP="009B56FB">
      <w:pPr>
        <w:spacing w:before="0" w:after="160" w:line="259" w:lineRule="auto"/>
      </w:pPr>
      <w:r>
        <w:rPr>
          <w:noProof/>
        </w:rPr>
        <w:drawing>
          <wp:inline distT="0" distB="0" distL="0" distR="0" wp14:anchorId="4E443AA0" wp14:editId="63BC7ECF">
            <wp:extent cx="3810000" cy="2034569"/>
            <wp:effectExtent l="0" t="0" r="0" b="3810"/>
            <wp:docPr id="18" name="Image 18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, capture d’écran, Police, conceptio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195" cy="204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3C0E1" w14:textId="4A0F8A47" w:rsidR="004A03D9" w:rsidRPr="000C4172" w:rsidRDefault="00755A64" w:rsidP="004A03D9">
      <w:pPr>
        <w:pStyle w:val="Titre2"/>
      </w:pPr>
      <w:r>
        <w:lastRenderedPageBreak/>
        <w:t>View affichant le type de zombie et la liste des zombies assoc</w:t>
      </w:r>
      <w:r w:rsidR="003433DF">
        <w:t>i</w:t>
      </w:r>
      <w:r>
        <w:t>és</w:t>
      </w:r>
    </w:p>
    <w:p w14:paraId="2CD31DCF" w14:textId="77777777" w:rsidR="005034F0" w:rsidRDefault="005034F0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Ouvrez le </w:t>
      </w:r>
      <w:proofErr w:type="spellStart"/>
      <w:r>
        <w:t>ZombieTypeController</w:t>
      </w:r>
      <w:proofErr w:type="spellEnd"/>
    </w:p>
    <w:p w14:paraId="2F0A8885" w14:textId="77777777" w:rsidR="005034F0" w:rsidRPr="005034F0" w:rsidRDefault="005034F0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Ajoutez une action GET pour </w:t>
      </w:r>
      <w:r>
        <w:rPr>
          <w:b/>
          <w:bCs/>
        </w:rPr>
        <w:t>Details</w:t>
      </w:r>
    </w:p>
    <w:p w14:paraId="56613D24" w14:textId="77777777" w:rsidR="00E527B2" w:rsidRPr="00E527B2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527B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Details()</w:t>
      </w:r>
    </w:p>
    <w:p w14:paraId="6B736B49" w14:textId="60AEEE2D" w:rsidR="00E527B2" w:rsidRPr="00E527B2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45E7CE39" w14:textId="256741CB" w:rsidR="00E527B2" w:rsidRPr="00E527B2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</w:t>
      </w:r>
      <w:r w:rsidRPr="00E527B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7F1C39EF" w14:textId="3D5B7F29" w:rsidR="005034F0" w:rsidRPr="00B77E23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  <w:rPr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35317956" w14:textId="1F9BA61F" w:rsidR="000F68B8" w:rsidRDefault="00E527B2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Générez la View</w:t>
      </w:r>
      <w:r w:rsidR="000F68B8">
        <w:t xml:space="preserve"> </w:t>
      </w:r>
      <w:r w:rsidR="000F68B8">
        <w:rPr>
          <w:b/>
          <w:bCs/>
        </w:rPr>
        <w:t>Details</w:t>
      </w:r>
      <w:r w:rsidR="00A07E5F">
        <w:rPr>
          <w:b/>
          <w:bCs/>
        </w:rPr>
        <w:t xml:space="preserve">, </w:t>
      </w:r>
      <w:r w:rsidR="00A07E5F">
        <w:t xml:space="preserve">remplacez le contenu par </w:t>
      </w:r>
      <w:r w:rsidR="00764A1A">
        <w:t>le départ suivant :</w:t>
      </w:r>
    </w:p>
    <w:p w14:paraId="5119C003" w14:textId="3B41FA60" w:rsidR="005D1A3E" w:rsidRPr="000F68B8" w:rsidRDefault="005D1A3E" w:rsidP="005D1A3E">
      <w:pPr>
        <w:pStyle w:val="Paragraphedeliste"/>
        <w:numPr>
          <w:ilvl w:val="1"/>
          <w:numId w:val="27"/>
        </w:numPr>
        <w:spacing w:before="0" w:after="160" w:line="259" w:lineRule="auto"/>
      </w:pPr>
      <w:r>
        <w:t xml:space="preserve">Note : </w:t>
      </w:r>
      <w:r w:rsidR="00AB6719">
        <w:t>n</w:t>
      </w:r>
      <w:r>
        <w:t xml:space="preserve">e </w:t>
      </w:r>
      <w:r w:rsidR="00CE2E5B">
        <w:t xml:space="preserve">rien </w:t>
      </w:r>
      <w:r>
        <w:t xml:space="preserve">changer à cette vue pour le moment, </w:t>
      </w:r>
      <w:r w:rsidR="00CE2E5B">
        <w:t>vous allez utiliser un ViewModel un peu plus tard pour afficher les bonnes valeurs.</w:t>
      </w:r>
    </w:p>
    <w:p w14:paraId="273579B4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@{</w:t>
      </w:r>
    </w:p>
    <w:p w14:paraId="498AAC95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ViewData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"Title"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"Details"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0BA0D3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125B08C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F2A1EF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h1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Type: </w:t>
      </w:r>
      <w:r w:rsidRPr="005D1A3E">
        <w:rPr>
          <w:rFonts w:ascii="Cascadia Mono" w:hAnsi="Cascadia Mono" w:cs="Cascadia Mono"/>
          <w:color w:val="000000"/>
          <w:sz w:val="19"/>
          <w:szCs w:val="19"/>
          <w:lang w:val="en-US"/>
        </w:rPr>
        <w:t>NOM DU ZOMBIETYPE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h1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03B14B5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963727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proofErr w:type="gramEnd"/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="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</w:rPr>
        <w:t>row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</w:rPr>
        <w:t>"&gt;</w:t>
      </w:r>
    </w:p>
    <w:p w14:paraId="486D9FB8" w14:textId="77777777" w:rsidR="00001AE1" w:rsidRDefault="00001AE1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01AE1"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  <w:proofErr w:type="gramStart"/>
      <w:r w:rsidRPr="00001AE1">
        <w:rPr>
          <w:rFonts w:ascii="Cascadia Mono" w:hAnsi="Cascadia Mono" w:cs="Cascadia Mono"/>
          <w:color w:val="000000"/>
          <w:sz w:val="19"/>
          <w:szCs w:val="19"/>
          <w:highlight w:val="yellow"/>
        </w:rPr>
        <w:t>*</w:t>
      </w:r>
      <w:r w:rsidRPr="00001AE1">
        <w:rPr>
          <w:rFonts w:ascii="Cascadia Mono" w:hAnsi="Cascadia Mono" w:cs="Cascadia Mono"/>
          <w:color w:val="006400"/>
          <w:sz w:val="19"/>
          <w:szCs w:val="19"/>
          <w:highlight w:val="yellow"/>
        </w:rPr>
        <w:t xml:space="preserve">  POUR</w:t>
      </w:r>
      <w:proofErr w:type="gramEnd"/>
      <w:r w:rsidRPr="00001AE1">
        <w:rPr>
          <w:rFonts w:ascii="Cascadia Mono" w:hAnsi="Cascadia Mono" w:cs="Cascadia Mono"/>
          <w:color w:val="006400"/>
          <w:sz w:val="19"/>
          <w:szCs w:val="19"/>
          <w:highlight w:val="yellow"/>
        </w:rPr>
        <w:t xml:space="preserve"> CHAQUE </w:t>
      </w:r>
      <w:proofErr w:type="gramStart"/>
      <w:r w:rsidRPr="00001AE1">
        <w:rPr>
          <w:rFonts w:ascii="Cascadia Mono" w:hAnsi="Cascadia Mono" w:cs="Cascadia Mono"/>
          <w:color w:val="006400"/>
          <w:sz w:val="19"/>
          <w:szCs w:val="19"/>
          <w:highlight w:val="yellow"/>
        </w:rPr>
        <w:t>ZOMBIE:</w:t>
      </w:r>
      <w:r w:rsidRPr="00001AE1">
        <w:rPr>
          <w:rFonts w:ascii="Cascadia Mono" w:hAnsi="Cascadia Mono" w:cs="Cascadia Mono"/>
          <w:color w:val="000000"/>
          <w:sz w:val="19"/>
          <w:szCs w:val="19"/>
          <w:highlight w:val="yellow"/>
        </w:rPr>
        <w:t>*</w:t>
      </w:r>
      <w:proofErr w:type="gramEnd"/>
      <w:r w:rsidRPr="00001AE1"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</w:p>
    <w:p w14:paraId="15048EA0" w14:textId="643460AC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01AE1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href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="#"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="card  border m-3 text-center 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bg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-warning"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style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="width: 20rem; background-image: 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url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('/images/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imagesLayout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/Fond.png'); "&gt;</w:t>
      </w:r>
    </w:p>
    <w:p w14:paraId="6AE03E21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="card-body  text-warning"&gt;</w:t>
      </w:r>
    </w:p>
    <w:p w14:paraId="37BC660F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0F55FC">
        <w:rPr>
          <w:rFonts w:ascii="Cascadia Mono" w:hAnsi="Cascadia Mono" w:cs="Cascadia Mono"/>
          <w:color w:val="800000"/>
          <w:sz w:val="19"/>
          <w:szCs w:val="19"/>
        </w:rPr>
        <w:t>h</w:t>
      </w:r>
      <w:proofErr w:type="gramEnd"/>
      <w:r w:rsidRPr="000F55FC">
        <w:rPr>
          <w:rFonts w:ascii="Cascadia Mono" w:hAnsi="Cascadia Mono" w:cs="Cascadia Mono"/>
          <w:color w:val="800000"/>
          <w:sz w:val="19"/>
          <w:szCs w:val="19"/>
        </w:rPr>
        <w:t>3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="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</w:rPr>
        <w:t>card-title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</w:rPr>
        <w:t>"&gt;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D1A3E">
        <w:rPr>
          <w:rFonts w:ascii="Cascadia Mono" w:hAnsi="Cascadia Mono" w:cs="Cascadia Mono"/>
          <w:color w:val="000000"/>
          <w:sz w:val="19"/>
          <w:szCs w:val="19"/>
        </w:rPr>
        <w:t>NOM DU ZOMBIE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h3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1A420D8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  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0F55FC">
        <w:rPr>
          <w:rFonts w:ascii="Cascadia Mono" w:hAnsi="Cascadia Mono" w:cs="Cascadia Mono"/>
          <w:color w:val="800000"/>
          <w:sz w:val="19"/>
          <w:szCs w:val="19"/>
        </w:rPr>
        <w:t>h</w:t>
      </w:r>
      <w:proofErr w:type="gramEnd"/>
      <w:r w:rsidRPr="000F55FC">
        <w:rPr>
          <w:rFonts w:ascii="Cascadia Mono" w:hAnsi="Cascadia Mono" w:cs="Cascadia Mono"/>
          <w:color w:val="800000"/>
          <w:sz w:val="19"/>
          <w:szCs w:val="19"/>
        </w:rPr>
        <w:t>5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D1A3E">
        <w:rPr>
          <w:rFonts w:ascii="Cascadia Mono" w:hAnsi="Cascadia Mono" w:cs="Cascadia Mono"/>
          <w:color w:val="000000"/>
          <w:sz w:val="19"/>
          <w:szCs w:val="19"/>
        </w:rPr>
        <w:t>POINT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h5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08CDEAE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7477561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6B6EDE9B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175ECE62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2B2032A3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0D435110" w14:textId="3FC8D79A" w:rsidR="000F55FC" w:rsidRPr="000F55FC" w:rsidRDefault="00A07E5F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07E5F">
        <w:rPr>
          <w:rFonts w:ascii="Cascadia Mono" w:hAnsi="Cascadia Mono" w:cs="Cascadia Mono"/>
          <w:color w:val="000000"/>
          <w:sz w:val="19"/>
          <w:szCs w:val="19"/>
          <w:highlight w:val="yellow"/>
        </w:rPr>
        <w:t>@*</w:t>
      </w:r>
      <w:r w:rsidRPr="00A07E5F">
        <w:rPr>
          <w:rFonts w:ascii="Cascadia Mono" w:hAnsi="Cascadia Mono" w:cs="Cascadia Mono"/>
          <w:color w:val="006400"/>
          <w:sz w:val="19"/>
          <w:szCs w:val="19"/>
          <w:highlight w:val="yellow"/>
        </w:rPr>
        <w:t xml:space="preserve"> SI AUCUN ZOMBIE ASSOCIÉ</w:t>
      </w:r>
      <w:r w:rsidRPr="00A07E5F">
        <w:rPr>
          <w:rFonts w:ascii="Cascadia Mono" w:hAnsi="Cascadia Mono" w:cs="Cascadia Mono"/>
          <w:color w:val="000000"/>
          <w:sz w:val="19"/>
          <w:szCs w:val="19"/>
          <w:highlight w:val="yellow"/>
        </w:rPr>
        <w:t>*@</w:t>
      </w:r>
    </w:p>
    <w:p w14:paraId="6A898EFA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07E5F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="alert alert-danger"&gt;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>No associated zombie for this type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A3F078E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</w:p>
    <w:p w14:paraId="1F119A4B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01590292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EC44DEA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gramStart"/>
      <w:r w:rsidRPr="000F55FC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proofErr w:type="gramEnd"/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="Index"&gt;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55FC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66B23E3" w14:textId="5BEDF0A9" w:rsidR="000F68B8" w:rsidRPr="000F68B8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ind w:left="360"/>
      </w:pP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0B89FB3" w14:textId="355A61A4" w:rsidR="009B56FB" w:rsidRPr="00B16402" w:rsidRDefault="00612B8C" w:rsidP="009B56FB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Ajoutez </w:t>
      </w:r>
      <w:r w:rsidR="009B56FB">
        <w:t xml:space="preserve">le code nécessaire dans la </w:t>
      </w:r>
      <w:proofErr w:type="spellStart"/>
      <w:r w:rsidR="009B56FB">
        <w:t>view</w:t>
      </w:r>
      <w:proofErr w:type="spellEnd"/>
      <w:r w:rsidR="009B56FB">
        <w:t xml:space="preserve"> </w:t>
      </w:r>
      <w:r w:rsidR="009B56FB">
        <w:rPr>
          <w:b/>
          <w:bCs/>
        </w:rPr>
        <w:t>Index</w:t>
      </w:r>
      <w:r w:rsidR="009B56FB">
        <w:t xml:space="preserve"> afin que la View </w:t>
      </w:r>
      <w:r w:rsidR="009B56FB">
        <w:rPr>
          <w:b/>
          <w:bCs/>
        </w:rPr>
        <w:t xml:space="preserve">Détails </w:t>
      </w:r>
      <w:r w:rsidR="009B56FB">
        <w:t xml:space="preserve">s’affiche en cliquant sur un </w:t>
      </w:r>
      <w:proofErr w:type="spellStart"/>
      <w:r w:rsidR="009B56FB">
        <w:t>ZombieType</w:t>
      </w:r>
      <w:proofErr w:type="spellEnd"/>
      <w:r w:rsidR="00073479">
        <w:t xml:space="preserve"> </w:t>
      </w:r>
      <w:r w:rsidR="009B56FB">
        <w:t>Name (même si la vue est très statique pour l’instant)</w:t>
      </w:r>
      <w:r w:rsidR="00556254">
        <w:t xml:space="preserve">. Puisque la View doit afficher un </w:t>
      </w:r>
      <w:proofErr w:type="spellStart"/>
      <w:r w:rsidR="00556254">
        <w:t>ZombieType</w:t>
      </w:r>
      <w:proofErr w:type="spellEnd"/>
      <w:r w:rsidR="00556254">
        <w:t xml:space="preserve"> en particulier, le Id du </w:t>
      </w:r>
      <w:proofErr w:type="spellStart"/>
      <w:r w:rsidR="00556254">
        <w:t>ZombieType</w:t>
      </w:r>
      <w:proofErr w:type="spellEnd"/>
      <w:r w:rsidR="00556254">
        <w:t xml:space="preserve"> doit être envoyé à l’action du Controller</w:t>
      </w:r>
    </w:p>
    <w:p w14:paraId="65D355DD" w14:textId="118449FC" w:rsidR="009B56FB" w:rsidRPr="00013D63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>@</w:t>
      </w:r>
      <w:r w:rsidRPr="00013D63">
        <w:rPr>
          <w:rFonts w:ascii="Cascadia Mono" w:hAnsi="Cascadia Mono" w:cs="Cascadia Mono"/>
          <w:color w:val="0000FF"/>
          <w:sz w:val="19"/>
          <w:szCs w:val="19"/>
          <w:lang w:val="en-CA"/>
        </w:rPr>
        <w:t>foreach</w:t>
      </w: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</w:t>
      </w:r>
      <w:r w:rsidRPr="00013D63">
        <w:rPr>
          <w:rFonts w:ascii="Cascadia Mono" w:hAnsi="Cascadia Mono" w:cs="Cascadia Mono"/>
          <w:color w:val="0000FF"/>
          <w:sz w:val="19"/>
          <w:szCs w:val="19"/>
          <w:lang w:val="en-CA"/>
        </w:rPr>
        <w:t>var</w:t>
      </w: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item </w:t>
      </w:r>
      <w:r w:rsidRPr="00013D63">
        <w:rPr>
          <w:rFonts w:ascii="Cascadia Mono" w:hAnsi="Cascadia Mono" w:cs="Cascadia Mono"/>
          <w:color w:val="0000FF"/>
          <w:sz w:val="19"/>
          <w:szCs w:val="19"/>
          <w:lang w:val="en-CA"/>
        </w:rPr>
        <w:t>in</w:t>
      </w: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Model)</w:t>
      </w:r>
    </w:p>
    <w:p w14:paraId="7791F631" w14:textId="45F099EC" w:rsidR="009B56FB" w:rsidRP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59EC01F" w14:textId="2C12D566" w:rsidR="009B56FB" w:rsidRP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9B56FB">
        <w:rPr>
          <w:rFonts w:ascii="Cascadia Mono" w:hAnsi="Cascadia Mono" w:cs="Cascadia Mono"/>
          <w:color w:val="800000"/>
          <w:sz w:val="19"/>
          <w:szCs w:val="19"/>
          <w:lang w:val="en-CA"/>
        </w:rPr>
        <w:t>tr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63D24BA" w14:textId="18D0C8AF" w:rsidR="009B56FB" w:rsidRP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9B56FB">
        <w:rPr>
          <w:rFonts w:ascii="Cascadia Mono" w:hAnsi="Cascadia Mono" w:cs="Cascadia Mono"/>
          <w:color w:val="800000"/>
          <w:sz w:val="19"/>
          <w:szCs w:val="19"/>
          <w:lang w:val="en-CA"/>
        </w:rPr>
        <w:t>td</w:t>
      </w: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B56FB">
        <w:rPr>
          <w:rFonts w:ascii="Cascadia Mono" w:hAnsi="Cascadia Mono" w:cs="Cascadia Mono"/>
          <w:color w:val="FF0000"/>
          <w:sz w:val="19"/>
          <w:szCs w:val="19"/>
          <w:lang w:val="en-CA"/>
        </w:rPr>
        <w:t>width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="80%"&gt;</w:t>
      </w:r>
    </w:p>
    <w:p w14:paraId="12B6C7A5" w14:textId="72C1B3DB" w:rsidR="009B56FB" w:rsidRPr="00013D63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013D63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013D6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013D63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btn</w:t>
      </w:r>
      <w:proofErr w:type="spellEnd"/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</w:t>
      </w:r>
      <w:proofErr w:type="spellStart"/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btn</w:t>
      </w:r>
      <w:proofErr w:type="spellEnd"/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-info"</w:t>
      </w:r>
      <w:r w:rsidRPr="00013D6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013D63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="Details</w:t>
      </w:r>
      <w:r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595064"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asp-route-id="@</w:t>
      </w:r>
      <w:proofErr w:type="spellStart"/>
      <w:r w:rsidR="00595064"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item.Id</w:t>
      </w:r>
      <w:proofErr w:type="spellEnd"/>
      <w:r w:rsidR="00595064"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" </w:t>
      </w:r>
      <w:r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0915B0C7" w14:textId="77777777" w:rsidR="009B56FB" w:rsidRPr="00652DB1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652DB1"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 w:rsidRPr="00652DB1">
        <w:rPr>
          <w:rFonts w:ascii="Cascadia Mono" w:hAnsi="Cascadia Mono" w:cs="Cascadia Mono"/>
          <w:color w:val="000000"/>
          <w:sz w:val="19"/>
          <w:szCs w:val="19"/>
        </w:rPr>
        <w:t>item.TypeName</w:t>
      </w:r>
      <w:proofErr w:type="gramEnd"/>
    </w:p>
    <w:p w14:paraId="202B7FBD" w14:textId="2DC37774" w:rsidR="009B56FB" w:rsidRPr="00013D63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13D63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       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013D63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</w:rPr>
        <w:t>a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3FD0270A" w14:textId="53ECEAA2" w:rsid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  <w:ind w:left="360"/>
      </w:pPr>
      <w:r w:rsidRPr="00013D6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13D6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13D63">
        <w:rPr>
          <w:rFonts w:ascii="Cascadia Mono" w:hAnsi="Cascadia Mono" w:cs="Cascadia Mono"/>
          <w:color w:val="800000"/>
          <w:sz w:val="19"/>
          <w:szCs w:val="19"/>
        </w:rPr>
        <w:t>td</w:t>
      </w:r>
      <w:r w:rsidRPr="00013D6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F767902" w14:textId="77777777" w:rsidR="009B56FB" w:rsidRDefault="009B56FB" w:rsidP="009B56FB">
      <w:pPr>
        <w:pStyle w:val="Paragraphedeliste"/>
        <w:numPr>
          <w:ilvl w:val="0"/>
          <w:numId w:val="24"/>
        </w:numPr>
      </w:pPr>
      <w:r>
        <w:t>Testez, vous devriez avoir ceci :</w:t>
      </w:r>
    </w:p>
    <w:p w14:paraId="6F0D1B6A" w14:textId="77777777" w:rsidR="009B56FB" w:rsidRPr="00B84308" w:rsidRDefault="009B56FB" w:rsidP="009B56FB">
      <w:pPr>
        <w:jc w:val="center"/>
      </w:pPr>
      <w:r>
        <w:rPr>
          <w:noProof/>
        </w:rPr>
        <w:lastRenderedPageBreak/>
        <w:drawing>
          <wp:inline distT="0" distB="0" distL="0" distR="0" wp14:anchorId="64E19B9B" wp14:editId="3E1B6AF1">
            <wp:extent cx="4054815" cy="1245873"/>
            <wp:effectExtent l="0" t="0" r="3175" b="0"/>
            <wp:docPr id="11" name="Image 11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capture d’écran, Police, conception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5920" cy="124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9623" w14:textId="399499B5" w:rsidR="009B56FB" w:rsidRDefault="00612B8C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Puisque l’on a besoin d’informations provenant de plus d’un modèle,</w:t>
      </w:r>
      <w:r w:rsidR="00B324D9">
        <w:t xml:space="preserve"> il faut un </w:t>
      </w:r>
      <w:r w:rsidR="00B324D9" w:rsidRPr="00073479">
        <w:rPr>
          <w:b/>
          <w:bCs/>
        </w:rPr>
        <w:t>ViewModel</w:t>
      </w:r>
      <w:r w:rsidR="00B324D9">
        <w:t>.</w:t>
      </w:r>
    </w:p>
    <w:p w14:paraId="546B6F8C" w14:textId="00413861" w:rsidR="004A03D9" w:rsidRDefault="00680CAC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Ajoutez un dossier </w:t>
      </w:r>
      <w:proofErr w:type="spellStart"/>
      <w:r>
        <w:rPr>
          <w:b/>
          <w:bCs/>
        </w:rPr>
        <w:t>ViewModels</w:t>
      </w:r>
      <w:proofErr w:type="spellEnd"/>
      <w:r>
        <w:rPr>
          <w:b/>
          <w:bCs/>
        </w:rPr>
        <w:t xml:space="preserve"> </w:t>
      </w:r>
      <w:r>
        <w:t>au projet</w:t>
      </w:r>
    </w:p>
    <w:p w14:paraId="38A338C8" w14:textId="297F3D9E" w:rsidR="004A03D9" w:rsidRDefault="00680CAC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Ajoutez une classe appelée </w:t>
      </w:r>
      <w:proofErr w:type="spellStart"/>
      <w:r>
        <w:rPr>
          <w:b/>
          <w:bCs/>
        </w:rPr>
        <w:t>ZombieTypeVM</w:t>
      </w:r>
      <w:proofErr w:type="spellEnd"/>
      <w:r w:rsidR="004F1D61">
        <w:rPr>
          <w:b/>
          <w:bCs/>
        </w:rPr>
        <w:t xml:space="preserve"> </w:t>
      </w:r>
      <w:r w:rsidR="004F1D61">
        <w:t>pour concevoir un ViewModel qui présente un type de zombie et la liste des zombies de ce type.</w:t>
      </w:r>
    </w:p>
    <w:p w14:paraId="6B0A8515" w14:textId="7FCA7B52" w:rsidR="0057775F" w:rsidRPr="00D05EF2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2B91AF"/>
          <w:sz w:val="19"/>
          <w:szCs w:val="19"/>
          <w:lang w:val="en-US"/>
        </w:rPr>
        <w:t>ZombieTypeVM</w:t>
      </w:r>
      <w:proofErr w:type="spellEnd"/>
    </w:p>
    <w:p w14:paraId="0DA0732A" w14:textId="2DEE8439" w:rsidR="0057775F" w:rsidRPr="00D05EF2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F6EC189" w14:textId="2816B9EE" w:rsidR="0057775F" w:rsidRPr="0057775F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bookmarkStart w:id="0" w:name="_Hlk136273056"/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37039636" w14:textId="2EB0B6E2" w:rsidR="0057775F" w:rsidRPr="0057775F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</w:t>
      </w:r>
      <w:proofErr w:type="spellStart"/>
      <w:r w:rsidR="00AC7665"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ZombiesList</w:t>
      </w:r>
      <w:proofErr w:type="spellEnd"/>
      <w:r w:rsidR="00AC7665"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{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} =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List&lt;Zombie&gt;();</w:t>
      </w:r>
      <w:bookmarkEnd w:id="0"/>
    </w:p>
    <w:p w14:paraId="69103FF4" w14:textId="349EA1D8" w:rsidR="004F1D61" w:rsidRPr="0057775F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57775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93DAD3" w14:textId="753AE5E0" w:rsidR="000931B3" w:rsidRDefault="000931B3" w:rsidP="007A163B">
      <w:pPr>
        <w:ind w:left="360"/>
      </w:pPr>
      <w:r>
        <w:t xml:space="preserve">La </w:t>
      </w:r>
      <w:proofErr w:type="spellStart"/>
      <w:r>
        <w:t>View</w:t>
      </w:r>
      <w:proofErr w:type="spellEnd"/>
      <w:r>
        <w:t xml:space="preserve"> présente un </w:t>
      </w:r>
      <w:proofErr w:type="spellStart"/>
      <w:r>
        <w:t>ZombieType</w:t>
      </w:r>
      <w:proofErr w:type="spellEnd"/>
      <w:r>
        <w:t xml:space="preserve"> en particulier : ça prend donc le Id du </w:t>
      </w:r>
      <w:proofErr w:type="spellStart"/>
      <w:r>
        <w:t>zombieType</w:t>
      </w:r>
      <w:proofErr w:type="spellEnd"/>
      <w:r>
        <w:t xml:space="preserve"> afin de trouver le bon. Puis la liste des zombies qui ont ce </w:t>
      </w:r>
      <w:proofErr w:type="spellStart"/>
      <w:r>
        <w:t>ZombieType</w:t>
      </w:r>
      <w:proofErr w:type="spellEnd"/>
      <w:r w:rsidR="00073479">
        <w:t xml:space="preserve"> </w:t>
      </w:r>
      <w:r>
        <w:t>I</w:t>
      </w:r>
      <w:r w:rsidR="00073479">
        <w:t>d</w:t>
      </w:r>
      <w:r>
        <w:t>.</w:t>
      </w:r>
    </w:p>
    <w:p w14:paraId="1F172EB4" w14:textId="30A0BF35" w:rsidR="00DD161B" w:rsidRDefault="00DD161B" w:rsidP="000F34A1">
      <w:pPr>
        <w:pStyle w:val="Paragraphedeliste"/>
        <w:numPr>
          <w:ilvl w:val="0"/>
          <w:numId w:val="27"/>
        </w:numPr>
      </w:pPr>
      <w:r>
        <w:t xml:space="preserve">Ajoutez dans l’action </w:t>
      </w:r>
      <w:r>
        <w:rPr>
          <w:b/>
          <w:bCs/>
        </w:rPr>
        <w:t xml:space="preserve">Details </w:t>
      </w:r>
      <w:r>
        <w:t xml:space="preserve">du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ZombieType</w:t>
      </w:r>
      <w:proofErr w:type="spellEnd"/>
      <w:r>
        <w:t xml:space="preserve"> le code permettant d’envoyer le ViewModel avec les informations requises à la View.</w:t>
      </w:r>
      <w:r w:rsidR="007522F8">
        <w:t xml:space="preserve"> Il faut ressortir vos notions sur les </w:t>
      </w:r>
      <w:proofErr w:type="spellStart"/>
      <w:r w:rsidR="007522F8">
        <w:t>ViewModels</w:t>
      </w:r>
      <w:proofErr w:type="spellEnd"/>
      <w:r w:rsidR="007522F8">
        <w:t xml:space="preserve"> et </w:t>
      </w:r>
      <w:proofErr w:type="spellStart"/>
      <w:r w:rsidR="007522F8">
        <w:t>Linq</w:t>
      </w:r>
      <w:proofErr w:type="spellEnd"/>
      <w:r w:rsidR="007522F8">
        <w:t xml:space="preserve"> de 2W5!</w:t>
      </w:r>
    </w:p>
    <w:p w14:paraId="2F110A7B" w14:textId="0AC82C50" w:rsidR="00114ABC" w:rsidRPr="00114ABC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4ABC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Details(</w:t>
      </w:r>
      <w:r w:rsidRPr="00114ABC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id)</w:t>
      </w:r>
    </w:p>
    <w:p w14:paraId="3BCBDB03" w14:textId="2C3B6845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69DE320" w14:textId="37D544FC" w:rsidR="00114ABC" w:rsidRPr="00D05EF2" w:rsidRDefault="00073479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ZombieTypeVM</w:t>
      </w:r>
      <w:proofErr w:type="spellEnd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zombieTypeVM</w:t>
      </w:r>
      <w:proofErr w:type="spellEnd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="00114ABC"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21EFEB8" w14:textId="024E9249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A1EA63F" w14:textId="121060E7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ZombieType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),</w:t>
      </w:r>
    </w:p>
    <w:p w14:paraId="44DC8AB7" w14:textId="0B7247A0" w:rsidR="00114ABC" w:rsidRPr="00114ABC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ZombiesList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_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baseDonnees.Zombies.Where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(z =&gt; 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z.ZombieTypeId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== id).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ToList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()</w:t>
      </w:r>
    </w:p>
    <w:p w14:paraId="5BC2616D" w14:textId="348D4353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B206F5C" w14:textId="77777777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72FA99" w14:textId="1E9DE417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zombieTypeVM.ZombieType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baseDonnees.ZombieTypes.FirstOrDefault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zt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=&gt; 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zt.Id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id);</w:t>
      </w:r>
    </w:p>
    <w:p w14:paraId="020478FB" w14:textId="7376F7E4" w:rsidR="00114ABC" w:rsidRPr="00114ABC" w:rsidRDefault="00073479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="00114ABC" w:rsidRPr="00114ABC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>View</w:t>
      </w:r>
      <w:proofErr w:type="spellEnd"/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>zombieTypeVM</w:t>
      </w:r>
      <w:proofErr w:type="spellEnd"/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F064944" w14:textId="20940641" w:rsidR="00DD161B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0"/>
      </w:pPr>
      <w:r w:rsidRPr="00114AB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60E9AD7" w14:textId="049E2F39" w:rsidR="00A37C30" w:rsidRDefault="00A37C30" w:rsidP="000F34A1">
      <w:pPr>
        <w:pStyle w:val="Paragraphedeliste"/>
        <w:numPr>
          <w:ilvl w:val="0"/>
          <w:numId w:val="27"/>
        </w:numPr>
      </w:pPr>
      <w:r>
        <w:t>Ajoutez un Point d’arrêt au début de la méthode et testez-l</w:t>
      </w:r>
      <w:r w:rsidR="00AF6F74">
        <w:t>a</w:t>
      </w:r>
    </w:p>
    <w:p w14:paraId="4A956F6A" w14:textId="3A3275AE" w:rsidR="00B92A69" w:rsidRDefault="004E3662" w:rsidP="000F34A1">
      <w:pPr>
        <w:pStyle w:val="Paragraphedeliste"/>
        <w:numPr>
          <w:ilvl w:val="0"/>
          <w:numId w:val="27"/>
        </w:numPr>
      </w:pPr>
      <w:r>
        <w:t>Modifiez la</w:t>
      </w:r>
      <w:r w:rsidR="00A57C8D">
        <w:t xml:space="preserve"> vue </w:t>
      </w:r>
      <w:r w:rsidR="00A57C8D" w:rsidRPr="00DD161B">
        <w:rPr>
          <w:b/>
          <w:bCs/>
        </w:rPr>
        <w:t>Details</w:t>
      </w:r>
      <w:r w:rsidR="00A57C8D">
        <w:t xml:space="preserve"> </w:t>
      </w:r>
      <w:r w:rsidR="00DD161B">
        <w:t xml:space="preserve">afin qu’elle utilise les données du </w:t>
      </w:r>
      <w:proofErr w:type="spellStart"/>
      <w:r w:rsidR="00DD161B">
        <w:t>ViewModel</w:t>
      </w:r>
      <w:proofErr w:type="spellEnd"/>
      <w:r w:rsidR="00B92A69">
        <w:t xml:space="preserve"> </w:t>
      </w:r>
      <w:proofErr w:type="spellStart"/>
      <w:r w:rsidR="00DD161B" w:rsidRPr="00073479">
        <w:rPr>
          <w:rFonts w:ascii="Cascadia Mono" w:hAnsi="Cascadia Mono" w:cs="Cascadia Mono"/>
          <w:b/>
          <w:bCs/>
          <w:sz w:val="19"/>
          <w:szCs w:val="19"/>
        </w:rPr>
        <w:t>ZombieTypeVM</w:t>
      </w:r>
      <w:proofErr w:type="spellEnd"/>
    </w:p>
    <w:p w14:paraId="69E51015" w14:textId="2F6C2C9C" w:rsidR="00B92A69" w:rsidRDefault="000F5204" w:rsidP="000F34A1">
      <w:pPr>
        <w:pStyle w:val="Paragraphedeliste"/>
        <w:numPr>
          <w:ilvl w:val="0"/>
          <w:numId w:val="27"/>
        </w:numPr>
      </w:pPr>
      <w:r>
        <w:t>Au début de la View, ajoutez le modèle</w:t>
      </w:r>
    </w:p>
    <w:p w14:paraId="1BDD7405" w14:textId="77777777" w:rsidR="00C710E1" w:rsidRPr="00D05EF2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@model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ZombieParty.ViewModels.</w:t>
      </w:r>
      <w:r w:rsidRPr="00D05EF2">
        <w:rPr>
          <w:rFonts w:ascii="Cascadia Mono" w:hAnsi="Cascadia Mono" w:cs="Cascadia Mono"/>
          <w:color w:val="2B91AF"/>
          <w:sz w:val="19"/>
          <w:szCs w:val="19"/>
          <w:highlight w:val="green"/>
          <w:lang w:val="en-US"/>
        </w:rPr>
        <w:t>ZombieTypeVM</w:t>
      </w:r>
      <w:proofErr w:type="spellEnd"/>
      <w:proofErr w:type="gramEnd"/>
    </w:p>
    <w:p w14:paraId="19B8AA07" w14:textId="77777777" w:rsidR="00C710E1" w:rsidRPr="00D05EF2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@{</w:t>
      </w:r>
    </w:p>
    <w:p w14:paraId="5C5F8996" w14:textId="77777777" w:rsidR="00C710E1" w:rsidRPr="00D05EF2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ViewData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"Title"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"Details"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1473BA" w14:textId="582E1E6D" w:rsidR="00122454" w:rsidRPr="00B77E23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ind w:left="360"/>
        <w:rPr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64147301" w14:textId="2F89F364" w:rsidR="0057775F" w:rsidRDefault="00022377" w:rsidP="00164878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Comment éviter d’avoir à écrire le nom du projet</w:t>
      </w:r>
      <w:r w:rsidR="00647ADB">
        <w:t xml:space="preserve"> et le dossier</w:t>
      </w:r>
      <w:r>
        <w:t xml:space="preserve">, </w:t>
      </w:r>
      <w:proofErr w:type="spellStart"/>
      <w:r w:rsidRPr="00EE02BC">
        <w:rPr>
          <w:b/>
          <w:bCs/>
        </w:rPr>
        <w:t>ZombieParty</w:t>
      </w:r>
      <w:r w:rsidR="00647ADB" w:rsidRPr="00EE02BC">
        <w:rPr>
          <w:b/>
          <w:bCs/>
        </w:rPr>
        <w:t>.ViewModels</w:t>
      </w:r>
      <w:proofErr w:type="spellEnd"/>
      <w:r w:rsidR="00647ADB">
        <w:t xml:space="preserve">, dans chaque </w:t>
      </w:r>
      <w:proofErr w:type="spellStart"/>
      <w:r w:rsidR="00647ADB">
        <w:t>View</w:t>
      </w:r>
      <w:proofErr w:type="spellEnd"/>
      <w:r w:rsidR="00647ADB">
        <w:t>?</w:t>
      </w:r>
    </w:p>
    <w:p w14:paraId="1F29A378" w14:textId="5CC46D1E" w:rsidR="004E6C15" w:rsidRPr="00EE02BC" w:rsidRDefault="004E6C15" w:rsidP="00164878">
      <w:pPr>
        <w:pStyle w:val="Paragraphedeliste"/>
        <w:numPr>
          <w:ilvl w:val="0"/>
          <w:numId w:val="27"/>
        </w:numPr>
        <w:spacing w:before="0" w:after="160" w:line="259" w:lineRule="auto"/>
      </w:pPr>
      <w:proofErr w:type="gramStart"/>
      <w:r>
        <w:t>Modifiez le</w:t>
      </w:r>
      <w:proofErr w:type="gramEnd"/>
      <w:r>
        <w:t xml:space="preserve"> </w:t>
      </w:r>
      <w:r w:rsidRPr="004E6C15">
        <w:t>_</w:t>
      </w:r>
      <w:proofErr w:type="spellStart"/>
      <w:r w:rsidRPr="00EE02BC">
        <w:rPr>
          <w:b/>
          <w:bCs/>
        </w:rPr>
        <w:t>ViewImports</w:t>
      </w:r>
      <w:proofErr w:type="spellEnd"/>
      <w:r w:rsidR="009B01EA">
        <w:t xml:space="preserve"> afin d’ajouter le </w:t>
      </w:r>
      <w:proofErr w:type="spellStart"/>
      <w:r w:rsidR="009B01EA" w:rsidRPr="00EE02BC">
        <w:rPr>
          <w:b/>
          <w:bCs/>
        </w:rPr>
        <w:t>using</w:t>
      </w:r>
      <w:proofErr w:type="spellEnd"/>
    </w:p>
    <w:p w14:paraId="20B61072" w14:textId="77777777" w:rsidR="00EE02BC" w:rsidRPr="00D05EF2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ZombieParty</w:t>
      </w:r>
      <w:proofErr w:type="spellEnd"/>
    </w:p>
    <w:p w14:paraId="03A1A1BC" w14:textId="77777777" w:rsidR="00EE02BC" w:rsidRPr="00D05EF2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ZombieParty.Models</w:t>
      </w:r>
      <w:proofErr w:type="spellEnd"/>
    </w:p>
    <w:p w14:paraId="6AC6653D" w14:textId="77777777" w:rsidR="00EE02BC" w:rsidRPr="00D05EF2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</w:t>
      </w:r>
      <w:r w:rsidRPr="00D05EF2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using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ZombieParty.ViewModels</w:t>
      </w:r>
      <w:proofErr w:type="spellEnd"/>
    </w:p>
    <w:p w14:paraId="7F9858C0" w14:textId="5826BAFD" w:rsidR="00EE02BC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ind w:left="360"/>
      </w:pPr>
      <w:r w:rsidRPr="00EE02BC">
        <w:rPr>
          <w:rFonts w:ascii="Cascadia Mono" w:hAnsi="Cascadia Mono" w:cs="Cascadia Mono"/>
          <w:color w:val="000000"/>
          <w:sz w:val="19"/>
          <w:szCs w:val="19"/>
        </w:rPr>
        <w:t xml:space="preserve">@addTagHelper </w:t>
      </w:r>
      <w:r w:rsidRPr="00EE02BC">
        <w:rPr>
          <w:rFonts w:ascii="Cascadia Mono" w:hAnsi="Cascadia Mono" w:cs="Cascadia Mono"/>
          <w:color w:val="A31515"/>
          <w:sz w:val="19"/>
          <w:szCs w:val="19"/>
        </w:rPr>
        <w:t xml:space="preserve">*, </w:t>
      </w:r>
      <w:proofErr w:type="spellStart"/>
      <w:proofErr w:type="gramStart"/>
      <w:r w:rsidRPr="00EE02BC">
        <w:rPr>
          <w:rFonts w:ascii="Cascadia Mono" w:hAnsi="Cascadia Mono" w:cs="Cascadia Mono"/>
          <w:color w:val="A31515"/>
          <w:sz w:val="19"/>
          <w:szCs w:val="19"/>
        </w:rPr>
        <w:t>Microsoft.AspNetCore.Mvc.TagHelpers</w:t>
      </w:r>
      <w:proofErr w:type="spellEnd"/>
      <w:proofErr w:type="gramEnd"/>
    </w:p>
    <w:p w14:paraId="1B82DD2E" w14:textId="24D5ED20" w:rsidR="00EE02BC" w:rsidRDefault="00EE02BC" w:rsidP="00EE02BC">
      <w:pPr>
        <w:pStyle w:val="Paragraphedeliste"/>
        <w:numPr>
          <w:ilvl w:val="0"/>
          <w:numId w:val="27"/>
        </w:numPr>
      </w:pPr>
      <w:r>
        <w:lastRenderedPageBreak/>
        <w:t>Au début de la View, modifiez l’appel du modèle</w:t>
      </w:r>
      <w:r w:rsidR="00565AEE">
        <w:t xml:space="preserve"> en enlevant la partie non nécessaire</w:t>
      </w:r>
    </w:p>
    <w:p w14:paraId="357DD616" w14:textId="77777777" w:rsidR="009B1CEA" w:rsidRPr="00D05EF2" w:rsidRDefault="009B1CEA" w:rsidP="009B1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@model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>ZombieParty.ViewModels.</w:t>
      </w:r>
      <w:r w:rsidRPr="00D05EF2">
        <w:rPr>
          <w:rFonts w:ascii="Cascadia Mono" w:hAnsi="Cascadia Mono" w:cs="Cascadia Mono"/>
          <w:color w:val="2B91AF"/>
          <w:sz w:val="19"/>
          <w:szCs w:val="19"/>
          <w:lang w:val="en-US"/>
        </w:rPr>
        <w:t>ZombieTypeVM</w:t>
      </w:r>
      <w:proofErr w:type="spellEnd"/>
      <w:proofErr w:type="gramEnd"/>
    </w:p>
    <w:p w14:paraId="74209ACE" w14:textId="77777777" w:rsidR="00EE02BC" w:rsidRPr="00EE02BC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>@{</w:t>
      </w:r>
    </w:p>
    <w:p w14:paraId="21DFC115" w14:textId="77777777" w:rsidR="00EE02BC" w:rsidRPr="00EE02BC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>ViewData</w:t>
      </w:r>
      <w:proofErr w:type="spellEnd"/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>[</w:t>
      </w:r>
      <w:r w:rsidRPr="00EE02BC">
        <w:rPr>
          <w:rFonts w:ascii="Cascadia Mono" w:hAnsi="Cascadia Mono" w:cs="Cascadia Mono"/>
          <w:color w:val="A31515"/>
          <w:sz w:val="19"/>
          <w:szCs w:val="19"/>
          <w:lang w:val="en-CA"/>
        </w:rPr>
        <w:t>"Title"</w:t>
      </w: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] = </w:t>
      </w:r>
      <w:r w:rsidRPr="00EE02BC">
        <w:rPr>
          <w:rFonts w:ascii="Cascadia Mono" w:hAnsi="Cascadia Mono" w:cs="Cascadia Mono"/>
          <w:color w:val="A31515"/>
          <w:sz w:val="19"/>
          <w:szCs w:val="19"/>
          <w:lang w:val="en-CA"/>
        </w:rPr>
        <w:t>"Details"</w:t>
      </w: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1FFEFA01" w14:textId="77777777" w:rsidR="00EE02BC" w:rsidRPr="00B77E23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ind w:left="360"/>
        <w:rPr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3963C18A" w14:textId="3C9473CB" w:rsidR="00565AEE" w:rsidRDefault="00322A1C" w:rsidP="00565AEE">
      <w:pPr>
        <w:pStyle w:val="Paragraphedeliste"/>
        <w:numPr>
          <w:ilvl w:val="0"/>
          <w:numId w:val="27"/>
        </w:numPr>
      </w:pPr>
      <w:r>
        <w:t>Complétez la View afin de présenter les informations souhaitées : Le nom du type et la liste des zombies de ce type.</w:t>
      </w:r>
    </w:p>
    <w:p w14:paraId="1FADC125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Type: </w:t>
      </w: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@Model.ZombieType.TypeName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7D76163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CBFEE9A" w14:textId="76BD238C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proofErr w:type="gramEnd"/>
      <w:r w:rsidRPr="001F7A7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="</w:t>
      </w:r>
      <w:proofErr w:type="spellStart"/>
      <w:r w:rsidRPr="001F7A73">
        <w:rPr>
          <w:rFonts w:ascii="Cascadia Mono" w:hAnsi="Cascadia Mono" w:cs="Cascadia Mono"/>
          <w:color w:val="0000FF"/>
          <w:sz w:val="19"/>
          <w:szCs w:val="19"/>
        </w:rPr>
        <w:t>row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</w:rPr>
        <w:t>"&gt;</w:t>
      </w:r>
    </w:p>
    <w:p w14:paraId="7A316967" w14:textId="0BBECA0F" w:rsidR="001F7A73" w:rsidRPr="001F7A73" w:rsidRDefault="00073479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 w:rsidR="001F7A73" w:rsidRPr="001F7A73">
        <w:rPr>
          <w:rFonts w:ascii="Cascadia Mono" w:hAnsi="Cascadia Mono" w:cs="Cascadia Mono"/>
          <w:color w:val="000000"/>
          <w:sz w:val="19"/>
          <w:szCs w:val="19"/>
        </w:rPr>
        <w:t>*</w:t>
      </w:r>
      <w:r w:rsidR="001F7A73" w:rsidRPr="001F7A73">
        <w:rPr>
          <w:rFonts w:ascii="Cascadia Mono" w:hAnsi="Cascadia Mono" w:cs="Cascadia Mono"/>
          <w:color w:val="006400"/>
          <w:sz w:val="19"/>
          <w:szCs w:val="19"/>
        </w:rPr>
        <w:t xml:space="preserve">  POUR</w:t>
      </w:r>
      <w:proofErr w:type="gramEnd"/>
      <w:r w:rsidR="001F7A73" w:rsidRPr="001F7A73">
        <w:rPr>
          <w:rFonts w:ascii="Cascadia Mono" w:hAnsi="Cascadia Mono" w:cs="Cascadia Mono"/>
          <w:color w:val="006400"/>
          <w:sz w:val="19"/>
          <w:szCs w:val="19"/>
        </w:rPr>
        <w:t xml:space="preserve"> CHAQUE </w:t>
      </w:r>
      <w:proofErr w:type="gramStart"/>
      <w:r w:rsidR="001F7A73" w:rsidRPr="001F7A73">
        <w:rPr>
          <w:rFonts w:ascii="Cascadia Mono" w:hAnsi="Cascadia Mono" w:cs="Cascadia Mono"/>
          <w:color w:val="006400"/>
          <w:sz w:val="19"/>
          <w:szCs w:val="19"/>
        </w:rPr>
        <w:t>ZOMBIE: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</w:rPr>
        <w:t>*</w:t>
      </w:r>
      <w:proofErr w:type="gramEnd"/>
      <w:r w:rsidR="001F7A73" w:rsidRPr="001F7A73">
        <w:rPr>
          <w:rFonts w:ascii="Cascadia Mono" w:hAnsi="Cascadia Mono" w:cs="Cascadia Mono"/>
          <w:color w:val="000000"/>
          <w:sz w:val="19"/>
          <w:szCs w:val="19"/>
        </w:rPr>
        <w:t>@</w:t>
      </w:r>
    </w:p>
    <w:p w14:paraId="54A57DFE" w14:textId="1B003E71" w:rsidR="001F7A73" w:rsidRPr="001F7A73" w:rsidRDefault="00073479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1F7A73" w:rsidRPr="00D05E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foreach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(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var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item 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in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Model.ZombiesList</w:t>
      </w:r>
      <w:proofErr w:type="spellEnd"/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</w:t>
      </w:r>
    </w:p>
    <w:p w14:paraId="6BDF5090" w14:textId="77777777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{</w:t>
      </w:r>
    </w:p>
    <w:p w14:paraId="7122959A" w14:textId="7F9C810E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href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="#"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="card  border m-3 text-center </w:t>
      </w:r>
      <w:proofErr w:type="spellStart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bg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-warning"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style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="width: 20rem; background-image: </w:t>
      </w:r>
      <w:proofErr w:type="spellStart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url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('/images/</w:t>
      </w:r>
      <w:proofErr w:type="spellStart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imagesLayout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/Fond.png'); "&gt;</w:t>
      </w:r>
    </w:p>
    <w:p w14:paraId="56D2275C" w14:textId="76E5620F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="card-body  text-warning"&gt;</w:t>
      </w:r>
    </w:p>
    <w:p w14:paraId="573CDC59" w14:textId="633C4705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="card-title"&gt;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@item.Name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4DE19B3" w14:textId="77777777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h5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</w:t>
      </w:r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item.Point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h5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78CB9EC" w14:textId="74ABDEB2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CC58108" w14:textId="4FE66AD2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7C33F72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</w:rPr>
        <w:t>}</w:t>
      </w:r>
    </w:p>
    <w:p w14:paraId="0865B9D5" w14:textId="003A3CDC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4196C372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</w:rPr>
        <w:t>@*</w:t>
      </w:r>
      <w:r w:rsidRPr="001F7A73">
        <w:rPr>
          <w:rFonts w:ascii="Cascadia Mono" w:hAnsi="Cascadia Mono" w:cs="Cascadia Mono"/>
          <w:color w:val="006400"/>
          <w:sz w:val="19"/>
          <w:szCs w:val="19"/>
        </w:rPr>
        <w:t xml:space="preserve"> SI AUCUN ZOMBIE ASSOCIÉ</w:t>
      </w:r>
      <w:r w:rsidRPr="001F7A73">
        <w:rPr>
          <w:rFonts w:ascii="Cascadia Mono" w:hAnsi="Cascadia Mono" w:cs="Cascadia Mono"/>
          <w:color w:val="000000"/>
          <w:sz w:val="19"/>
          <w:szCs w:val="19"/>
        </w:rPr>
        <w:t>*@</w:t>
      </w:r>
    </w:p>
    <w:p w14:paraId="4FD4C68D" w14:textId="553D6198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</w:t>
      </w:r>
      <w:proofErr w:type="gramStart"/>
      <w:r w:rsidRPr="00D05EF2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if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(Model.ZombiesList.Count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== </w:t>
      </w:r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0){</w:t>
      </w:r>
      <w:proofErr w:type="gramEnd"/>
    </w:p>
    <w:p w14:paraId="30D1FCC5" w14:textId="5D4D4A29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="alert alert-danger"&gt;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>No associated zombie for this type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2DADA7A" w14:textId="4FDFAB1B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}</w:t>
      </w:r>
    </w:p>
    <w:p w14:paraId="20FC23AF" w14:textId="60DDD20F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3F1AE3F" w14:textId="18E894D6" w:rsidR="001F7A73" w:rsidRPr="001F7A73" w:rsidRDefault="00073479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gramStart"/>
      <w:r w:rsidR="001F7A73" w:rsidRPr="001F7A7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proofErr w:type="gramEnd"/>
      <w:r w:rsidR="001F7A73"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1F7A73" w:rsidRPr="001F7A7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="Index"&gt;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="001F7A73" w:rsidRPr="001F7A7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D971C44" w14:textId="69B65DCF" w:rsidR="00322A1C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  <w:ind w:left="360"/>
      </w:pPr>
      <w:r w:rsidRPr="001F7A7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69D487CF" w14:textId="1D973273" w:rsidR="00322A1C" w:rsidRDefault="00FC7370" w:rsidP="008B766C">
      <w:pPr>
        <w:pStyle w:val="Paragraphedeliste"/>
        <w:numPr>
          <w:ilvl w:val="0"/>
          <w:numId w:val="27"/>
        </w:numPr>
      </w:pPr>
      <w:r>
        <w:t>Ajoutez un type de zombie</w:t>
      </w:r>
      <w:r w:rsidR="008B766C">
        <w:t xml:space="preserve"> (qui n’aura pas de zombies associés)</w:t>
      </w:r>
    </w:p>
    <w:p w14:paraId="1D3CE687" w14:textId="1DC389A8" w:rsidR="008B766C" w:rsidRDefault="008B766C" w:rsidP="008B766C">
      <w:pPr>
        <w:pStyle w:val="Paragraphedeliste"/>
        <w:numPr>
          <w:ilvl w:val="0"/>
          <w:numId w:val="27"/>
        </w:numPr>
      </w:pPr>
      <w:r>
        <w:t xml:space="preserve">Testez la </w:t>
      </w:r>
      <w:r w:rsidR="00346BE1">
        <w:t>View</w:t>
      </w:r>
    </w:p>
    <w:p w14:paraId="1FFA3862" w14:textId="77777777" w:rsidR="00346BE1" w:rsidRPr="00AB6719" w:rsidRDefault="00346BE1" w:rsidP="00346BE1">
      <w:pPr>
        <w:pStyle w:val="Titre2"/>
      </w:pPr>
      <w:r w:rsidRPr="00AB6719">
        <w:t xml:space="preserve">Commentaires et validation (Commit) des changements dans le code </w:t>
      </w:r>
    </w:p>
    <w:p w14:paraId="5D51D7EC" w14:textId="32D7CA8E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Dans </w:t>
      </w:r>
      <w:r w:rsidR="00C17950" w:rsidRPr="00AB6719">
        <w:t>Fork</w:t>
      </w:r>
      <w:r w:rsidRPr="00AB6719">
        <w:t>, assurez-vous d'être dans le bon dossier/repo et sur la bonne branche</w:t>
      </w:r>
    </w:p>
    <w:p w14:paraId="27D56E26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Cliquez sur </w:t>
      </w:r>
      <w:r w:rsidRPr="00AB6719">
        <w:rPr>
          <w:b/>
          <w:bCs/>
        </w:rPr>
        <w:t>View changes</w:t>
      </w:r>
    </w:p>
    <w:p w14:paraId="41EF737C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Validez les modifications: cliquez sur </w:t>
      </w:r>
      <w:r w:rsidRPr="00AB6719">
        <w:rPr>
          <w:b/>
          <w:bCs/>
        </w:rPr>
        <w:t>Stage all changes</w:t>
      </w:r>
    </w:p>
    <w:p w14:paraId="1A2E210F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>Commentez en respectant les standards proposés (vous serez noté là-dessus):</w:t>
      </w:r>
    </w:p>
    <w:p w14:paraId="76B6FB16" w14:textId="4ABDCFDD" w:rsidR="00346BE1" w:rsidRPr="00AB6719" w:rsidRDefault="00D23362" w:rsidP="00346BE1">
      <w:pPr>
        <w:pStyle w:val="Paragraphedeliste"/>
        <w:numPr>
          <w:ilvl w:val="1"/>
          <w:numId w:val="31"/>
        </w:numPr>
        <w:spacing w:before="0" w:after="160" w:line="259" w:lineRule="auto"/>
        <w:rPr>
          <w:lang w:val="en-US"/>
        </w:rPr>
      </w:pPr>
      <w:r w:rsidRPr="00AB6719">
        <w:rPr>
          <w:b/>
          <w:bCs/>
          <w:lang w:val="en-US"/>
        </w:rPr>
        <w:t>Commit subject</w:t>
      </w:r>
      <w:r w:rsidR="00346BE1" w:rsidRPr="00AB6719">
        <w:rPr>
          <w:lang w:val="en-US"/>
        </w:rPr>
        <w:t xml:space="preserve">: FCT </w:t>
      </w:r>
      <w:proofErr w:type="spellStart"/>
      <w:r w:rsidR="00592634" w:rsidRPr="00AB6719">
        <w:rPr>
          <w:lang w:val="en-US"/>
        </w:rPr>
        <w:t>Création</w:t>
      </w:r>
      <w:proofErr w:type="spellEnd"/>
      <w:r w:rsidR="00592634" w:rsidRPr="00AB6719">
        <w:rPr>
          <w:lang w:val="en-US"/>
        </w:rPr>
        <w:t xml:space="preserve"> </w:t>
      </w:r>
      <w:r w:rsidR="00114162" w:rsidRPr="00AB6719">
        <w:rPr>
          <w:lang w:val="en-US"/>
        </w:rPr>
        <w:t xml:space="preserve">View </w:t>
      </w:r>
      <w:proofErr w:type="spellStart"/>
      <w:r w:rsidR="00114162" w:rsidRPr="00AB6719">
        <w:rPr>
          <w:lang w:val="en-US"/>
        </w:rPr>
        <w:t>ZombieType</w:t>
      </w:r>
      <w:proofErr w:type="spellEnd"/>
      <w:r w:rsidR="00114162" w:rsidRPr="00AB6719">
        <w:rPr>
          <w:lang w:val="en-US"/>
        </w:rPr>
        <w:t xml:space="preserve"> Details</w:t>
      </w:r>
    </w:p>
    <w:p w14:paraId="64CB757F" w14:textId="42743759" w:rsidR="00346BE1" w:rsidRPr="00AB6719" w:rsidRDefault="00346BE1" w:rsidP="00346BE1">
      <w:pPr>
        <w:pStyle w:val="Paragraphedeliste"/>
        <w:numPr>
          <w:ilvl w:val="1"/>
          <w:numId w:val="31"/>
        </w:numPr>
        <w:spacing w:before="0" w:after="160" w:line="259" w:lineRule="auto"/>
      </w:pPr>
      <w:r w:rsidRPr="00AB6719">
        <w:rPr>
          <w:b/>
          <w:bCs/>
        </w:rPr>
        <w:t>Description</w:t>
      </w:r>
      <w:r w:rsidRPr="00AB6719">
        <w:t xml:space="preserve">: </w:t>
      </w:r>
      <w:r w:rsidR="00114162" w:rsidRPr="00AB6719">
        <w:t xml:space="preserve">Ajout de la </w:t>
      </w:r>
      <w:proofErr w:type="spellStart"/>
      <w:r w:rsidR="00114162" w:rsidRPr="00AB6719">
        <w:t>view</w:t>
      </w:r>
      <w:proofErr w:type="spellEnd"/>
      <w:r w:rsidR="00114162" w:rsidRPr="00AB6719">
        <w:t xml:space="preserve"> Details</w:t>
      </w:r>
      <w:r w:rsidRPr="00AB6719">
        <w:t xml:space="preserve"> </w:t>
      </w:r>
      <w:r w:rsidR="00D7602A" w:rsidRPr="00AB6719">
        <w:t>affichant le</w:t>
      </w:r>
      <w:r w:rsidRPr="00AB6719">
        <w:t xml:space="preserve"> </w:t>
      </w:r>
      <w:proofErr w:type="spellStart"/>
      <w:r w:rsidRPr="00AB6719">
        <w:t>ZombieType</w:t>
      </w:r>
      <w:proofErr w:type="spellEnd"/>
      <w:r w:rsidR="00D7602A" w:rsidRPr="00AB6719">
        <w:t xml:space="preserve"> et la liste des zombies associés</w:t>
      </w:r>
      <w:r w:rsidRPr="00AB6719">
        <w:t>.</w:t>
      </w:r>
    </w:p>
    <w:p w14:paraId="6C6788BD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Cliquez sur </w:t>
      </w:r>
      <w:r w:rsidRPr="00AB6719">
        <w:rPr>
          <w:b/>
          <w:bCs/>
        </w:rPr>
        <w:t>Commit</w:t>
      </w:r>
    </w:p>
    <w:p w14:paraId="66D6DA46" w14:textId="77777777" w:rsidR="00346BE1" w:rsidRDefault="00346BE1" w:rsidP="00346BE1"/>
    <w:p w14:paraId="0DD1BE28" w14:textId="77777777" w:rsidR="007F462F" w:rsidRDefault="007F462F">
      <w:pPr>
        <w:rPr>
          <w:caps/>
          <w:spacing w:val="15"/>
        </w:rPr>
      </w:pPr>
      <w:r>
        <w:br w:type="page"/>
      </w:r>
    </w:p>
    <w:p w14:paraId="09335FC6" w14:textId="62CA815D" w:rsidR="0083527E" w:rsidRPr="000C4172" w:rsidRDefault="0083527E" w:rsidP="0083527E">
      <w:pPr>
        <w:pStyle w:val="Titre2"/>
      </w:pPr>
      <w:r>
        <w:lastRenderedPageBreak/>
        <w:t>Ajouter le nombre de zombies dans la View Details</w:t>
      </w:r>
    </w:p>
    <w:p w14:paraId="12EDF631" w14:textId="63398EEE" w:rsidR="0083527E" w:rsidRDefault="0035758F" w:rsidP="0035758F">
      <w:pPr>
        <w:spacing w:before="0" w:after="160" w:line="259" w:lineRule="auto"/>
        <w:ind w:left="360"/>
      </w:pPr>
      <w:r>
        <w:t xml:space="preserve">Que devez-vous modifier afin de présenter le nombre de zombies </w:t>
      </w:r>
      <w:r w:rsidR="007358AA">
        <w:t xml:space="preserve">et la moyenne des points de la liste de zombies pour chaque </w:t>
      </w:r>
      <w:proofErr w:type="spellStart"/>
      <w:r w:rsidR="007358AA">
        <w:t>ZombieType</w:t>
      </w:r>
      <w:proofErr w:type="spellEnd"/>
      <w:r w:rsidR="007358AA">
        <w:t>?</w:t>
      </w:r>
    </w:p>
    <w:p w14:paraId="4E0A5F4F" w14:textId="3F51C735" w:rsidR="0083527E" w:rsidRPr="005034F0" w:rsidRDefault="00DD4AD1" w:rsidP="0083527E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 xml:space="preserve">Modifiez le </w:t>
      </w:r>
      <w:proofErr w:type="spellStart"/>
      <w:r>
        <w:t>ViewModel</w:t>
      </w:r>
      <w:proofErr w:type="spellEnd"/>
      <w:r w:rsidR="00A175E1">
        <w:t xml:space="preserve"> </w:t>
      </w:r>
      <w:proofErr w:type="spellStart"/>
      <w:r w:rsidR="00A175E1" w:rsidRPr="00A175E1">
        <w:rPr>
          <w:b/>
          <w:bCs/>
        </w:rPr>
        <w:t>ZombieTypeVM</w:t>
      </w:r>
      <w:proofErr w:type="spellEnd"/>
    </w:p>
    <w:p w14:paraId="7618F967" w14:textId="528C7E60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67155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56715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67155">
        <w:rPr>
          <w:rFonts w:ascii="Cascadia Mono" w:hAnsi="Cascadia Mono" w:cs="Cascadia Mono"/>
          <w:color w:val="0000FF"/>
          <w:sz w:val="19"/>
          <w:szCs w:val="19"/>
        </w:rPr>
        <w:t>class</w:t>
      </w:r>
      <w:r w:rsidRPr="0056715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67155">
        <w:rPr>
          <w:rFonts w:ascii="Cascadia Mono" w:hAnsi="Cascadia Mono" w:cs="Cascadia Mono"/>
          <w:color w:val="2B91AF"/>
          <w:sz w:val="19"/>
          <w:szCs w:val="19"/>
        </w:rPr>
        <w:t>ZombieTypeVM</w:t>
      </w:r>
      <w:proofErr w:type="spellEnd"/>
    </w:p>
    <w:p w14:paraId="3724E811" w14:textId="116E9A5C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DE7B390" w14:textId="24F7EF99" w:rsidR="00567155" w:rsidRPr="00567155" w:rsidRDefault="007F462F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567155"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="00567155"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="00567155"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5CE0578E" w14:textId="6A5BF592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</w:t>
      </w:r>
      <w:proofErr w:type="spellStart"/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>ZombiesList</w:t>
      </w:r>
      <w:proofErr w:type="spellEnd"/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} =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List&lt;Zombie&gt;();</w:t>
      </w:r>
    </w:p>
    <w:p w14:paraId="258BBDED" w14:textId="7FEF661B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int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ZombiesCount</w:t>
      </w:r>
      <w:proofErr w:type="spellEnd"/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{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7D01F0AE" w14:textId="47C370FD" w:rsidR="00567155" w:rsidRPr="00567155" w:rsidRDefault="00567155" w:rsidP="007F4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double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PointsAverage</w:t>
      </w:r>
      <w:proofErr w:type="spellEnd"/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{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48C6AEF9" w14:textId="6D831431" w:rsidR="0083527E" w:rsidRDefault="00567155" w:rsidP="007F4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0"/>
        <w:ind w:left="360"/>
      </w:pPr>
      <w:r w:rsidRPr="0056715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66D9914" w14:textId="446DC599" w:rsidR="00A175E1" w:rsidRDefault="00D80FAB" w:rsidP="00567155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 xml:space="preserve">Modifiez l’action </w:t>
      </w:r>
      <w:r w:rsidRPr="00567155">
        <w:t xml:space="preserve">Details </w:t>
      </w:r>
      <w:r>
        <w:t xml:space="preserve">du </w:t>
      </w:r>
      <w:proofErr w:type="spellStart"/>
      <w:r>
        <w:t>controller</w:t>
      </w:r>
      <w:proofErr w:type="spellEnd"/>
    </w:p>
    <w:p w14:paraId="228138E9" w14:textId="61929CDB" w:rsidR="00782FC7" w:rsidRPr="00782FC7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782FC7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27109C0" w14:textId="2159F4F1" w:rsidR="00782FC7" w:rsidRPr="00B77E23" w:rsidRDefault="007F462F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="00782FC7"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="00782FC7"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="00782FC7"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782FC7"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(),</w:t>
      </w:r>
    </w:p>
    <w:p w14:paraId="558FF30D" w14:textId="5238DA7D" w:rsidR="00782FC7" w:rsidRPr="007D7E9E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ZombiesList</w:t>
      </w:r>
      <w:proofErr w:type="spellEnd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>_</w:t>
      </w:r>
      <w:proofErr w:type="spellStart"/>
      <w:proofErr w:type="gramStart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baseDonnees.Zombies.Where</w:t>
      </w:r>
      <w:proofErr w:type="spellEnd"/>
      <w:proofErr w:type="gramEnd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(z =&gt; </w:t>
      </w:r>
      <w:proofErr w:type="spellStart"/>
      <w:proofErr w:type="gramStart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>z.ZombieTypeId</w:t>
      </w:r>
      <w:proofErr w:type="spellEnd"/>
      <w:proofErr w:type="gramEnd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== id</w:t>
      </w:r>
      <w:proofErr w:type="gramStart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spellStart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ToList</w:t>
      </w:r>
      <w:proofErr w:type="spellEnd"/>
      <w:proofErr w:type="gramEnd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  <w:r w:rsidRPr="007D7E9E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,</w:t>
      </w:r>
    </w:p>
    <w:p w14:paraId="0E6C0D92" w14:textId="721C50EC" w:rsidR="00782FC7" w:rsidRPr="00D05EF2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ZombiesCount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= _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baseDonnees.Zombies.Count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(),</w:t>
      </w:r>
    </w:p>
    <w:p w14:paraId="62515754" w14:textId="4C37FAF4" w:rsidR="00782FC7" w:rsidRPr="00D05EF2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PointsAverage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= _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baseDonnees.Zombies.Average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(p =&gt; 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p.Point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)</w:t>
      </w:r>
    </w:p>
    <w:p w14:paraId="659021AE" w14:textId="61B580E2" w:rsidR="00782FC7" w:rsidRPr="00D05EF2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97A3EAD" w14:textId="77777777" w:rsidR="007D7E9E" w:rsidRPr="00567155" w:rsidRDefault="00D80FAB" w:rsidP="007D7E9E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>Modifi</w:t>
      </w:r>
      <w:r w:rsidR="00567155">
        <w:t xml:space="preserve">ez la View </w:t>
      </w:r>
      <w:r w:rsidR="00567155" w:rsidRPr="00567155">
        <w:t>Details</w:t>
      </w:r>
    </w:p>
    <w:p w14:paraId="71C35D9E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@model </w:t>
      </w:r>
      <w:proofErr w:type="spellStart"/>
      <w:r w:rsidRPr="007D7E9E">
        <w:rPr>
          <w:rFonts w:ascii="Cascadia Mono" w:hAnsi="Cascadia Mono" w:cs="Cascadia Mono"/>
          <w:color w:val="2B91AF"/>
          <w:sz w:val="19"/>
          <w:szCs w:val="19"/>
          <w:lang w:val="en-US"/>
        </w:rPr>
        <w:t>ZombieTypeVM</w:t>
      </w:r>
      <w:proofErr w:type="spellEnd"/>
    </w:p>
    <w:p w14:paraId="6EEB7061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@{</w:t>
      </w:r>
    </w:p>
    <w:p w14:paraId="59432E5A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ViewData</w:t>
      </w:r>
      <w:proofErr w:type="spellEnd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7D7E9E">
        <w:rPr>
          <w:rFonts w:ascii="Cascadia Mono" w:hAnsi="Cascadia Mono" w:cs="Cascadia Mono"/>
          <w:color w:val="A31515"/>
          <w:sz w:val="19"/>
          <w:szCs w:val="19"/>
          <w:lang w:val="en-US"/>
        </w:rPr>
        <w:t>"Title"</w:t>
      </w: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7D7E9E">
        <w:rPr>
          <w:rFonts w:ascii="Cascadia Mono" w:hAnsi="Cascadia Mono" w:cs="Cascadia Mono"/>
          <w:color w:val="A31515"/>
          <w:sz w:val="19"/>
          <w:szCs w:val="19"/>
          <w:lang w:val="en-US"/>
        </w:rPr>
        <w:t>"Details"</w:t>
      </w: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5608F1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CA1BBA6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A8AEB1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2E476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2E4763">
        <w:rPr>
          <w:rFonts w:ascii="Cascadia Mono" w:hAnsi="Cascadia Mono" w:cs="Cascadia Mono"/>
          <w:color w:val="000000"/>
          <w:sz w:val="19"/>
          <w:szCs w:val="19"/>
          <w:lang w:val="en-CA"/>
        </w:rPr>
        <w:t>Type: @Model.ZombieType.TypeName</w:t>
      </w: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2E476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9428402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</w:t>
      </w:r>
      <w:proofErr w:type="gramStart"/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</w:t>
      </w:r>
      <w:proofErr w:type="gramEnd"/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  <w:r w:rsidRPr="002E4763">
        <w:rPr>
          <w:rFonts w:ascii="Cascadia Mono" w:hAnsi="Cascadia Mono" w:cs="Cascadia Mono"/>
          <w:color w:val="000000"/>
          <w:sz w:val="19"/>
          <w:szCs w:val="19"/>
          <w:highlight w:val="green"/>
        </w:rPr>
        <w:t>Nombre de zombies: @Model.ZombiesCount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47CF140C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</w:t>
      </w:r>
      <w:proofErr w:type="gramStart"/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</w:t>
      </w:r>
      <w:proofErr w:type="gramEnd"/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  <w:r w:rsidRPr="002E4763">
        <w:rPr>
          <w:rFonts w:ascii="Cascadia Mono" w:hAnsi="Cascadia Mono" w:cs="Cascadia Mono"/>
          <w:color w:val="000000"/>
          <w:sz w:val="19"/>
          <w:szCs w:val="19"/>
          <w:highlight w:val="green"/>
        </w:rPr>
        <w:t>Moyenne des points: @Model.PointsAverage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6E40E999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2E4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E4763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2E4763">
        <w:rPr>
          <w:rFonts w:ascii="Cascadia Mono" w:hAnsi="Cascadia Mono" w:cs="Cascadia Mono"/>
          <w:color w:val="800000"/>
          <w:sz w:val="19"/>
          <w:szCs w:val="19"/>
        </w:rPr>
        <w:t>div</w:t>
      </w:r>
      <w:proofErr w:type="gramEnd"/>
      <w:r w:rsidRPr="002E4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E4763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2E4763">
        <w:rPr>
          <w:rFonts w:ascii="Cascadia Mono" w:hAnsi="Cascadia Mono" w:cs="Cascadia Mono"/>
          <w:color w:val="0000FF"/>
          <w:sz w:val="19"/>
          <w:szCs w:val="19"/>
        </w:rPr>
        <w:t>="</w:t>
      </w:r>
      <w:proofErr w:type="spellStart"/>
      <w:r w:rsidRPr="002E4763">
        <w:rPr>
          <w:rFonts w:ascii="Cascadia Mono" w:hAnsi="Cascadia Mono" w:cs="Cascadia Mono"/>
          <w:color w:val="0000FF"/>
          <w:sz w:val="19"/>
          <w:szCs w:val="19"/>
        </w:rPr>
        <w:t>row</w:t>
      </w:r>
      <w:proofErr w:type="spellEnd"/>
      <w:r w:rsidRPr="002E4763">
        <w:rPr>
          <w:rFonts w:ascii="Cascadia Mono" w:hAnsi="Cascadia Mono" w:cs="Cascadia Mono"/>
          <w:color w:val="0000FF"/>
          <w:sz w:val="19"/>
          <w:szCs w:val="19"/>
        </w:rPr>
        <w:t>"&gt;</w:t>
      </w:r>
    </w:p>
    <w:p w14:paraId="4B4E793C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2E4763"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 w:rsidRPr="002E4763">
        <w:rPr>
          <w:rFonts w:ascii="Cascadia Mono" w:hAnsi="Cascadia Mono" w:cs="Cascadia Mono"/>
          <w:color w:val="000000"/>
          <w:sz w:val="19"/>
          <w:szCs w:val="19"/>
        </w:rPr>
        <w:t>*</w:t>
      </w:r>
      <w:r w:rsidRPr="002E4763">
        <w:rPr>
          <w:rFonts w:ascii="Cascadia Mono" w:hAnsi="Cascadia Mono" w:cs="Cascadia Mono"/>
          <w:color w:val="006400"/>
          <w:sz w:val="19"/>
          <w:szCs w:val="19"/>
        </w:rPr>
        <w:t xml:space="preserve">  POUR</w:t>
      </w:r>
      <w:proofErr w:type="gramEnd"/>
      <w:r w:rsidRPr="002E4763">
        <w:rPr>
          <w:rFonts w:ascii="Cascadia Mono" w:hAnsi="Cascadia Mono" w:cs="Cascadia Mono"/>
          <w:color w:val="006400"/>
          <w:sz w:val="19"/>
          <w:szCs w:val="19"/>
        </w:rPr>
        <w:t xml:space="preserve"> CHAQUE </w:t>
      </w:r>
      <w:proofErr w:type="gramStart"/>
      <w:r w:rsidRPr="002E4763">
        <w:rPr>
          <w:rFonts w:ascii="Cascadia Mono" w:hAnsi="Cascadia Mono" w:cs="Cascadia Mono"/>
          <w:color w:val="006400"/>
          <w:sz w:val="19"/>
          <w:szCs w:val="19"/>
        </w:rPr>
        <w:t>ZOMBIE:</w:t>
      </w:r>
      <w:r w:rsidRPr="002E4763">
        <w:rPr>
          <w:rFonts w:ascii="Cascadia Mono" w:hAnsi="Cascadia Mono" w:cs="Cascadia Mono"/>
          <w:color w:val="000000"/>
          <w:sz w:val="19"/>
          <w:szCs w:val="19"/>
        </w:rPr>
        <w:t>*</w:t>
      </w:r>
      <w:proofErr w:type="gramEnd"/>
      <w:r w:rsidRPr="002E4763">
        <w:rPr>
          <w:rFonts w:ascii="Cascadia Mono" w:hAnsi="Cascadia Mono" w:cs="Cascadia Mono"/>
          <w:color w:val="000000"/>
          <w:sz w:val="19"/>
          <w:szCs w:val="19"/>
        </w:rPr>
        <w:t>@</w:t>
      </w:r>
    </w:p>
    <w:p w14:paraId="5D812C70" w14:textId="12D93287" w:rsidR="00D80FAB" w:rsidRDefault="007D7E9E" w:rsidP="00567155">
      <w:pPr>
        <w:pStyle w:val="Paragraphedeliste"/>
        <w:numPr>
          <w:ilvl w:val="0"/>
          <w:numId w:val="32"/>
        </w:numPr>
        <w:spacing w:before="0" w:after="160" w:line="259" w:lineRule="auto"/>
      </w:pPr>
      <w:r w:rsidRPr="007D7E9E">
        <w:rPr>
          <w:highlight w:val="yellow"/>
        </w:rPr>
        <w:t>ATTENTION :</w:t>
      </w:r>
      <w:r>
        <w:t xml:space="preserve"> Mais ça n’affiche pas le bon nombre de zombies, ni la bonne moyenne d’ailleurs… Trouvez une façon de corriger le problème!</w:t>
      </w:r>
    </w:p>
    <w:p w14:paraId="1FB10E00" w14:textId="77777777" w:rsidR="00BE0EBB" w:rsidRPr="00C96BB5" w:rsidRDefault="00BE0EBB" w:rsidP="00BE0EBB">
      <w:pPr>
        <w:pStyle w:val="Titre2"/>
      </w:pPr>
      <w:r w:rsidRPr="00C96BB5">
        <w:t xml:space="preserve">Commentaires et validation (Commit) des changements dans le code </w:t>
      </w:r>
    </w:p>
    <w:p w14:paraId="6672DE3B" w14:textId="76F3558C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Dans </w:t>
      </w:r>
      <w:r w:rsidR="00C17950">
        <w:t>Fork</w:t>
      </w:r>
      <w:r w:rsidRPr="00C96BB5">
        <w:t>, assurez-vous d'être dans le bon dossier/repo et sur la bonne branche</w:t>
      </w:r>
    </w:p>
    <w:p w14:paraId="5FC45B2B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Cliquez sur </w:t>
      </w:r>
      <w:r w:rsidRPr="00C96BB5">
        <w:rPr>
          <w:b/>
          <w:bCs/>
        </w:rPr>
        <w:t>View changes</w:t>
      </w:r>
    </w:p>
    <w:p w14:paraId="0AEA6361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Validez les modifications: cliquez sur </w:t>
      </w:r>
      <w:r w:rsidRPr="00C96BB5">
        <w:rPr>
          <w:b/>
          <w:bCs/>
        </w:rPr>
        <w:t>Stage all changes</w:t>
      </w:r>
    </w:p>
    <w:p w14:paraId="5CF34326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>Commentez en respectant les standards proposés (vous serez noté là-dessus):</w:t>
      </w:r>
    </w:p>
    <w:p w14:paraId="7B63EA82" w14:textId="11B9A1EB" w:rsidR="00BE0EBB" w:rsidRPr="00DE28C7" w:rsidRDefault="00D23362" w:rsidP="00BE0EBB">
      <w:pPr>
        <w:pStyle w:val="Paragraphedeliste"/>
        <w:numPr>
          <w:ilvl w:val="1"/>
          <w:numId w:val="33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BE0EBB" w:rsidRPr="00DE28C7">
        <w:t xml:space="preserve">: FCT </w:t>
      </w:r>
      <w:proofErr w:type="spellStart"/>
      <w:r w:rsidR="00DE28C7" w:rsidRPr="00DE28C7">
        <w:t>View</w:t>
      </w:r>
      <w:proofErr w:type="spellEnd"/>
      <w:r w:rsidR="00DE28C7" w:rsidRPr="00DE28C7">
        <w:t xml:space="preserve"> Details </w:t>
      </w:r>
      <w:proofErr w:type="spellStart"/>
      <w:r w:rsidR="00DE28C7" w:rsidRPr="00DE28C7">
        <w:t>ZombieType</w:t>
      </w:r>
      <w:proofErr w:type="spellEnd"/>
      <w:r w:rsidR="00DE28C7" w:rsidRPr="00DE28C7">
        <w:t xml:space="preserve"> Nombre Zombie et Moyen</w:t>
      </w:r>
      <w:r w:rsidR="00DE28C7">
        <w:t>ne Points</w:t>
      </w:r>
    </w:p>
    <w:p w14:paraId="43287809" w14:textId="7EE450CE" w:rsidR="00BE0EBB" w:rsidRPr="00C96BB5" w:rsidRDefault="00BE0EBB" w:rsidP="00BE0EBB">
      <w:pPr>
        <w:pStyle w:val="Paragraphedeliste"/>
        <w:numPr>
          <w:ilvl w:val="1"/>
          <w:numId w:val="33"/>
        </w:numPr>
        <w:spacing w:before="0" w:after="160" w:line="259" w:lineRule="auto"/>
      </w:pPr>
      <w:r w:rsidRPr="00C96BB5">
        <w:rPr>
          <w:b/>
          <w:bCs/>
        </w:rPr>
        <w:t>Description</w:t>
      </w:r>
      <w:r w:rsidRPr="00C96BB5">
        <w:t xml:space="preserve">: Ajout </w:t>
      </w:r>
      <w:r w:rsidR="00DE28C7">
        <w:t xml:space="preserve">du nombre de zombies et la moyenne des points pour </w:t>
      </w:r>
      <w:r w:rsidR="00737D73">
        <w:t>le Type de zombie dans la View Details.</w:t>
      </w:r>
    </w:p>
    <w:p w14:paraId="0291C006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Cliquez sur </w:t>
      </w:r>
      <w:r w:rsidRPr="00C96BB5">
        <w:rPr>
          <w:b/>
          <w:bCs/>
        </w:rPr>
        <w:t>Commit</w:t>
      </w:r>
    </w:p>
    <w:p w14:paraId="2C8055FC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>"Poussez" (</w:t>
      </w:r>
      <w:r w:rsidRPr="00C96BB5">
        <w:rPr>
          <w:b/>
          <w:bCs/>
        </w:rPr>
        <w:t>Push)</w:t>
      </w:r>
      <w:r w:rsidRPr="00C96BB5">
        <w:t xml:space="preserve"> les modifications sur le repo en ligne (</w:t>
      </w:r>
      <w:proofErr w:type="spellStart"/>
      <w:r w:rsidRPr="00C96BB5">
        <w:rPr>
          <w:b/>
          <w:bCs/>
        </w:rPr>
        <w:t>Remote</w:t>
      </w:r>
      <w:proofErr w:type="spellEnd"/>
      <w:r w:rsidRPr="00C96BB5">
        <w:rPr>
          <w:b/>
          <w:bCs/>
        </w:rPr>
        <w:t>).</w:t>
      </w:r>
      <w:r w:rsidRPr="00C96BB5">
        <w:t xml:space="preserve"> Cliquez sur </w:t>
      </w:r>
      <w:r w:rsidRPr="00C96BB5">
        <w:rPr>
          <w:noProof/>
        </w:rPr>
        <w:drawing>
          <wp:inline distT="0" distB="0" distL="0" distR="0" wp14:anchorId="22095A3F" wp14:editId="5BD7DC35">
            <wp:extent cx="232486" cy="311742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7A0B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  <w:rPr>
          <w:u w:val="single"/>
        </w:rPr>
      </w:pPr>
      <w:r w:rsidRPr="00C96BB5">
        <w:t>C’est la fin de la fonction Zombie</w:t>
      </w:r>
    </w:p>
    <w:p w14:paraId="19A9CC25" w14:textId="17FCFCD4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  <w:rPr>
          <w:u w:val="single"/>
        </w:rPr>
      </w:pPr>
      <w:r w:rsidRPr="00C96BB5">
        <w:t>Merge</w:t>
      </w:r>
      <w:r w:rsidR="00667F8C">
        <w:t>z</w:t>
      </w:r>
      <w:r w:rsidRPr="00C96BB5">
        <w:t xml:space="preserve"> la branche</w:t>
      </w:r>
      <w:r w:rsidRPr="00C96BB5">
        <w:rPr>
          <w:u w:val="single"/>
        </w:rPr>
        <w:t xml:space="preserve"> </w:t>
      </w:r>
      <w:proofErr w:type="spellStart"/>
      <w:r w:rsidR="00943C90">
        <w:rPr>
          <w:b/>
          <w:bCs/>
          <w:u w:val="single"/>
        </w:rPr>
        <w:t>FCT_ZombieType_VM_Annotations</w:t>
      </w:r>
      <w:proofErr w:type="spellEnd"/>
      <w:r w:rsidRPr="00C96BB5">
        <w:rPr>
          <w:b/>
          <w:bCs/>
          <w:u w:val="single"/>
        </w:rPr>
        <w:t xml:space="preserve"> </w:t>
      </w:r>
      <w:r w:rsidRPr="00C96BB5">
        <w:t xml:space="preserve">dans la branche </w:t>
      </w:r>
      <w:r w:rsidRPr="00C96BB5">
        <w:rPr>
          <w:b/>
          <w:bCs/>
          <w:u w:val="single"/>
        </w:rPr>
        <w:t>Main.</w:t>
      </w:r>
    </w:p>
    <w:p w14:paraId="0691BA9F" w14:textId="77777777" w:rsidR="00BE0EBB" w:rsidRDefault="00BE0EBB">
      <w:pPr>
        <w:rPr>
          <w:caps/>
          <w:color w:val="FFFFFF" w:themeColor="background1"/>
          <w:spacing w:val="15"/>
          <w:sz w:val="22"/>
          <w:szCs w:val="22"/>
        </w:rPr>
      </w:pPr>
    </w:p>
    <w:p w14:paraId="1F60C88A" w14:textId="77777777" w:rsidR="007D7E9E" w:rsidRDefault="007D7E9E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425D8038" w14:textId="5D18DBC2" w:rsidR="00B71EA8" w:rsidRDefault="00B71EA8" w:rsidP="00B71EA8">
      <w:pPr>
        <w:pStyle w:val="Titre1"/>
      </w:pPr>
      <w:r>
        <w:lastRenderedPageBreak/>
        <w:t xml:space="preserve">Ajouter une </w:t>
      </w:r>
      <w:r w:rsidR="00667F8C" w:rsidRPr="00667F8C">
        <w:t>armurerie</w:t>
      </w:r>
    </w:p>
    <w:p w14:paraId="5CC3E631" w14:textId="77777777" w:rsidR="001B0254" w:rsidRPr="000C4172" w:rsidRDefault="001B0254" w:rsidP="001B0254">
      <w:pPr>
        <w:pStyle w:val="Titre2"/>
      </w:pPr>
      <w:r>
        <w:t>Création d’une branche pour la fonctionnalité</w:t>
      </w:r>
    </w:p>
    <w:p w14:paraId="6262BBF7" w14:textId="31FCB71A" w:rsidR="001B0254" w:rsidRPr="00B30A98" w:rsidRDefault="001B0254" w:rsidP="001B0254">
      <w:pPr>
        <w:pStyle w:val="Paragraphedeliste"/>
        <w:numPr>
          <w:ilvl w:val="0"/>
          <w:numId w:val="34"/>
        </w:numPr>
        <w:spacing w:before="0" w:after="160" w:line="259" w:lineRule="auto"/>
      </w:pPr>
      <w:r>
        <w:t xml:space="preserve">Créez une branche appelée </w:t>
      </w:r>
      <w:proofErr w:type="spellStart"/>
      <w:r>
        <w:rPr>
          <w:b/>
          <w:bCs/>
        </w:rPr>
        <w:t>FCT_Armo</w:t>
      </w:r>
      <w:r w:rsidR="006F2BCD">
        <w:rPr>
          <w:b/>
          <w:bCs/>
        </w:rPr>
        <w:t>ry</w:t>
      </w:r>
      <w:proofErr w:type="spellEnd"/>
      <w:r>
        <w:rPr>
          <w:b/>
          <w:bCs/>
        </w:rPr>
        <w:t xml:space="preserve"> </w:t>
      </w:r>
    </w:p>
    <w:p w14:paraId="00D1EE97" w14:textId="77777777" w:rsidR="001B0254" w:rsidRPr="00B30A98" w:rsidRDefault="001B0254" w:rsidP="001B0254">
      <w:pPr>
        <w:pStyle w:val="Paragraphedeliste"/>
        <w:numPr>
          <w:ilvl w:val="0"/>
          <w:numId w:val="34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>
        <w:rPr>
          <w:highlight w:val="yellow"/>
        </w:rPr>
        <w:t>que vous avez créée dans LOCAL</w:t>
      </w:r>
    </w:p>
    <w:p w14:paraId="10BAD400" w14:textId="77777777" w:rsidR="001B0254" w:rsidRDefault="001B0254" w:rsidP="001B0254"/>
    <w:p w14:paraId="6A63BFDE" w14:textId="502719C8" w:rsidR="001B0254" w:rsidRPr="000C4172" w:rsidRDefault="006F2BCD" w:rsidP="001B0254">
      <w:pPr>
        <w:pStyle w:val="Titre2"/>
      </w:pPr>
      <w:r>
        <w:t xml:space="preserve">Ajouter </w:t>
      </w:r>
      <w:r w:rsidR="00415C0D">
        <w:t>le menu</w:t>
      </w:r>
      <w:r w:rsidR="001B00D6">
        <w:t xml:space="preserve"> déroulant</w:t>
      </w:r>
    </w:p>
    <w:p w14:paraId="0FC49203" w14:textId="52574F58" w:rsidR="001B0254" w:rsidRDefault="001B00D6" w:rsidP="001B00D6">
      <w:pPr>
        <w:pStyle w:val="Paragraphedeliste"/>
        <w:numPr>
          <w:ilvl w:val="0"/>
          <w:numId w:val="35"/>
        </w:numPr>
        <w:spacing w:before="0" w:after="160" w:line="259" w:lineRule="auto"/>
      </w:pPr>
      <w:proofErr w:type="gramStart"/>
      <w:r>
        <w:t>Ouvrez le</w:t>
      </w:r>
      <w:proofErr w:type="gramEnd"/>
      <w:r>
        <w:t xml:space="preserve"> _</w:t>
      </w:r>
      <w:proofErr w:type="spellStart"/>
      <w:r>
        <w:t>Layout</w:t>
      </w:r>
      <w:proofErr w:type="spellEnd"/>
    </w:p>
    <w:p w14:paraId="60DC6015" w14:textId="398E89E6" w:rsidR="001B00D6" w:rsidRPr="00486B07" w:rsidRDefault="001B00D6" w:rsidP="001B00D6">
      <w:pPr>
        <w:pStyle w:val="Paragraphedeliste"/>
        <w:numPr>
          <w:ilvl w:val="0"/>
          <w:numId w:val="35"/>
        </w:numPr>
        <w:spacing w:before="0" w:after="160" w:line="259" w:lineRule="auto"/>
      </w:pPr>
      <w:r>
        <w:t>Ajoutez le menu déroulant</w:t>
      </w:r>
      <w:r w:rsidR="006E2E70">
        <w:t xml:space="preserve"> </w:t>
      </w:r>
      <w:proofErr w:type="spellStart"/>
      <w:r w:rsidR="006E2E70">
        <w:rPr>
          <w:b/>
          <w:bCs/>
        </w:rPr>
        <w:t>Armory</w:t>
      </w:r>
      <w:proofErr w:type="spellEnd"/>
      <w:r>
        <w:t xml:space="preserve"> et l’action </w:t>
      </w:r>
      <w:r w:rsidR="006E2E70">
        <w:rPr>
          <w:b/>
          <w:bCs/>
        </w:rPr>
        <w:t>Manage Weapons</w:t>
      </w:r>
    </w:p>
    <w:p w14:paraId="41BE5823" w14:textId="77777777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="nav-item dropdown"&gt;</w:t>
      </w:r>
    </w:p>
    <w:p w14:paraId="3E4815A6" w14:textId="6C3E705F" w:rsidR="00486B07" w:rsidRPr="00641291" w:rsidRDefault="00641291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   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486B07"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="nav-link text-dark dropdown-toggle"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proofErr w:type="spellEnd"/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="#"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id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navbarDropdown</w:t>
      </w:r>
      <w:proofErr w:type="spellEnd"/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role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="button"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data-bs-toggle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dropdown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aria-expanded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="false"&gt;</w:t>
      </w:r>
    </w:p>
    <w:p w14:paraId="6E736076" w14:textId="5F7432D1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641291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Armory</w:t>
      </w:r>
    </w:p>
    <w:p w14:paraId="5B4882EE" w14:textId="7DFB0FEF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&lt;/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US"/>
        </w:rPr>
        <w:t>a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&gt;</w:t>
      </w:r>
    </w:p>
    <w:p w14:paraId="07D3CC3E" w14:textId="063C2039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ul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="dropdown-menu"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aria-</w:t>
      </w:r>
      <w:proofErr w:type="spellStart"/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labelledby</w:t>
      </w:r>
      <w:proofErr w:type="spellEnd"/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navbarDropdown</w:t>
      </w:r>
      <w:proofErr w:type="spellEnd"/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"&gt;</w:t>
      </w:r>
    </w:p>
    <w:p w14:paraId="634F0997" w14:textId="23304B21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="dropdown-item"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asp-controller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="Weapon"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="Index"&gt;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Manage weapons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&gt;&lt;/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                     </w:t>
      </w:r>
    </w:p>
    <w:p w14:paraId="6A2FBFFE" w14:textId="5EB2EC3F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proofErr w:type="spellStart"/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</w:rPr>
        <w:t>ul</w:t>
      </w:r>
      <w:proofErr w:type="spellEnd"/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60FC5A1F" w14:textId="111E279F" w:rsidR="00486B07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ind w:left="360"/>
      </w:pP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</w:rPr>
        <w:t>li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69613ADE" w14:textId="77777777" w:rsidR="00486B07" w:rsidRDefault="00486B07" w:rsidP="00486B07">
      <w:pPr>
        <w:spacing w:before="0" w:after="160" w:line="259" w:lineRule="auto"/>
      </w:pPr>
    </w:p>
    <w:p w14:paraId="3CAF10D7" w14:textId="34F269F8" w:rsidR="00BD5F0B" w:rsidRPr="000C4172" w:rsidRDefault="00BD5F0B" w:rsidP="00BD5F0B">
      <w:pPr>
        <w:pStyle w:val="Titre2"/>
      </w:pPr>
      <w:r>
        <w:t>Ajouter la classe Weapon</w:t>
      </w:r>
    </w:p>
    <w:p w14:paraId="11997138" w14:textId="2B3AD572" w:rsidR="00641291" w:rsidRDefault="00BD5F0B" w:rsidP="00641291">
      <w:pPr>
        <w:pStyle w:val="Paragraphedeliste"/>
        <w:numPr>
          <w:ilvl w:val="0"/>
          <w:numId w:val="25"/>
        </w:numPr>
      </w:pPr>
      <w:r>
        <w:t xml:space="preserve">Ajoutez la classe </w:t>
      </w:r>
      <w:r w:rsidRPr="00BD5F0B">
        <w:rPr>
          <w:b/>
          <w:bCs/>
        </w:rPr>
        <w:t>Weapon</w:t>
      </w:r>
      <w:r>
        <w:t xml:space="preserve"> ci-dessous</w:t>
      </w:r>
      <w:r w:rsidR="00641291">
        <w:t>.</w:t>
      </w:r>
    </w:p>
    <w:p w14:paraId="46992C9D" w14:textId="77777777" w:rsidR="00641291" w:rsidRPr="00840A61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40A61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840A6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840A61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840A6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840A61">
        <w:rPr>
          <w:rFonts w:ascii="Cascadia Mono" w:hAnsi="Cascadia Mono" w:cs="Cascadia Mono"/>
          <w:color w:val="2B91AF"/>
          <w:sz w:val="19"/>
          <w:szCs w:val="19"/>
          <w:lang w:val="en-CA"/>
        </w:rPr>
        <w:t>Weapon</w:t>
      </w:r>
    </w:p>
    <w:p w14:paraId="7D515082" w14:textId="539B9058" w:rsidR="00641291" w:rsidRPr="00840A61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40A61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38A8463" w14:textId="4A8A3B2B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Name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40598DD" w14:textId="4691C3C7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>?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Description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45C63A64" w14:textId="6986158C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decimal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Force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6DC1800" w14:textId="12465F7C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decimal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Price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491BA73" w14:textId="3799573E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DateTime</w:t>
      </w:r>
      <w:proofErr w:type="spellEnd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CreatedDate</w:t>
      </w:r>
      <w:proofErr w:type="spellEnd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} = </w:t>
      </w:r>
      <w:proofErr w:type="spellStart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DateTime.Now</w:t>
      </w:r>
      <w:proofErr w:type="spellEnd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504BDA5E" w14:textId="6DB54B5F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>?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Image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09052477" w14:textId="0D5A6E9E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Qty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25549451" w14:textId="293C0D97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QtyBought</w:t>
      </w:r>
      <w:proofErr w:type="spellEnd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5231E43B" w14:textId="223A50BC" w:rsidR="00641291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  <w:ind w:left="360"/>
      </w:pPr>
      <w:r w:rsidRPr="0001763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0A761A9" w14:textId="77777777" w:rsidR="00641291" w:rsidRDefault="00641291">
      <w:r>
        <w:br w:type="page"/>
      </w:r>
    </w:p>
    <w:p w14:paraId="1DB366DB" w14:textId="5C1C2734" w:rsidR="00840A61" w:rsidRDefault="00641291" w:rsidP="00840A61">
      <w:r>
        <w:lastRenderedPageBreak/>
        <w:t xml:space="preserve">Voici les contraintes pour </w:t>
      </w:r>
      <w:r w:rsidR="00D31905">
        <w:t xml:space="preserve">les </w:t>
      </w:r>
      <w:r>
        <w:t>propriétés de l</w:t>
      </w:r>
      <w:r w:rsidR="00840A61">
        <w:t xml:space="preserve">a classe Weapon: </w:t>
      </w:r>
    </w:p>
    <w:p w14:paraId="067D9FED" w14:textId="77777777" w:rsidR="00840A61" w:rsidRPr="006C0CAB" w:rsidRDefault="00840A61" w:rsidP="00840A61">
      <w:pPr>
        <w:pStyle w:val="Paragraphedeliste"/>
        <w:numPr>
          <w:ilvl w:val="0"/>
          <w:numId w:val="36"/>
        </w:numPr>
        <w:rPr>
          <w:lang w:val="en-CA"/>
        </w:rPr>
      </w:pPr>
      <w:r w:rsidRPr="006C0CAB">
        <w:rPr>
          <w:lang w:val="en-CA"/>
        </w:rPr>
        <w:t>Name (string, max 250, min 2, required)</w:t>
      </w:r>
    </w:p>
    <w:p w14:paraId="1C6CFBB3" w14:textId="5083EA14" w:rsidR="00840A61" w:rsidRPr="006C0CAB" w:rsidRDefault="00840A61" w:rsidP="00840A61">
      <w:pPr>
        <w:pStyle w:val="Paragraphedeliste"/>
        <w:numPr>
          <w:ilvl w:val="0"/>
          <w:numId w:val="36"/>
        </w:numPr>
        <w:rPr>
          <w:lang w:val="en-CA"/>
        </w:rPr>
      </w:pPr>
      <w:r w:rsidRPr="006C0CAB">
        <w:rPr>
          <w:lang w:val="en-CA"/>
        </w:rPr>
        <w:t xml:space="preserve">Description (string, max 2500, min 0, </w:t>
      </w:r>
      <w:r w:rsidR="00E309EA">
        <w:rPr>
          <w:lang w:val="en-CA"/>
        </w:rPr>
        <w:t xml:space="preserve">NOT required, </w:t>
      </w:r>
      <w:r>
        <w:rPr>
          <w:lang w:val="en-CA"/>
        </w:rPr>
        <w:t>multiline</w:t>
      </w:r>
      <w:r w:rsidRPr="006C0CAB">
        <w:rPr>
          <w:lang w:val="en-CA"/>
        </w:rPr>
        <w:t>)</w:t>
      </w:r>
    </w:p>
    <w:p w14:paraId="1C00C923" w14:textId="40CEA8B7" w:rsidR="00840A61" w:rsidRDefault="00CE2E5B" w:rsidP="00840A61">
      <w:pPr>
        <w:pStyle w:val="Paragraphedeliste"/>
        <w:numPr>
          <w:ilvl w:val="0"/>
          <w:numId w:val="36"/>
        </w:numPr>
      </w:pPr>
      <w:r>
        <w:t>Force</w:t>
      </w:r>
      <w:r w:rsidR="00840A61">
        <w:t xml:space="preserve"> (</w:t>
      </w:r>
      <w:proofErr w:type="spellStart"/>
      <w:r w:rsidR="00840A61">
        <w:t>decimal</w:t>
      </w:r>
      <w:proofErr w:type="spellEnd"/>
      <w:r w:rsidR="00840A61">
        <w:t>, min 0</w:t>
      </w:r>
      <w:r w:rsidR="00E309EA">
        <w:t>, max 500</w:t>
      </w:r>
      <w:r w:rsidR="00840A61">
        <w:t>)</w:t>
      </w:r>
    </w:p>
    <w:p w14:paraId="172BCEB2" w14:textId="390B0C0F" w:rsidR="00840A61" w:rsidRDefault="00840A61" w:rsidP="00840A61">
      <w:pPr>
        <w:pStyle w:val="Paragraphedeliste"/>
        <w:numPr>
          <w:ilvl w:val="0"/>
          <w:numId w:val="36"/>
        </w:numPr>
        <w:rPr>
          <w:lang w:val="en-CA"/>
        </w:rPr>
      </w:pPr>
      <w:r w:rsidRPr="009760FE">
        <w:rPr>
          <w:lang w:val="en-CA"/>
        </w:rPr>
        <w:t>Price : decimal (min 0, max 100000</w:t>
      </w:r>
      <w:r w:rsidR="002D3865">
        <w:rPr>
          <w:lang w:val="en-CA"/>
        </w:rPr>
        <w:t>, Currency</w:t>
      </w:r>
      <w:r w:rsidRPr="009760FE">
        <w:rPr>
          <w:lang w:val="en-CA"/>
        </w:rPr>
        <w:t xml:space="preserve">) : </w:t>
      </w:r>
    </w:p>
    <w:p w14:paraId="55C7DB50" w14:textId="66DA2BF4" w:rsidR="002D3865" w:rsidRPr="009760FE" w:rsidRDefault="00840A61" w:rsidP="002D3865">
      <w:pPr>
        <w:pStyle w:val="Paragraphedeliste"/>
        <w:numPr>
          <w:ilvl w:val="1"/>
          <w:numId w:val="36"/>
        </w:numPr>
      </w:pPr>
      <w:r w:rsidRPr="00641291">
        <w:t xml:space="preserve">Message d’erreur doit être : The &lt;PRICE&gt; has to </w:t>
      </w:r>
      <w:proofErr w:type="spellStart"/>
      <w:r w:rsidRPr="00641291">
        <w:t>be</w:t>
      </w:r>
      <w:proofErr w:type="spellEnd"/>
      <w:r w:rsidRPr="00641291">
        <w:t xml:space="preserve"> </w:t>
      </w:r>
      <w:proofErr w:type="spellStart"/>
      <w:r w:rsidRPr="00641291">
        <w:t>between</w:t>
      </w:r>
      <w:proofErr w:type="spellEnd"/>
      <w:r w:rsidRPr="00641291">
        <w:t xml:space="preserve"> &lt;MINIMUM&gt; and &lt;MAXIMUM&gt; </w:t>
      </w:r>
      <w:r w:rsidR="00641291" w:rsidRPr="00641291">
        <w:t>(</w:t>
      </w:r>
      <w:r w:rsidRPr="009760FE">
        <w:t>Change</w:t>
      </w:r>
      <w:r w:rsidR="00641291">
        <w:t>z</w:t>
      </w:r>
      <w:r w:rsidRPr="009760FE">
        <w:t xml:space="preserve"> les </w:t>
      </w:r>
      <w:r w:rsidRPr="00641291">
        <w:rPr>
          <w:b/>
          <w:bCs/>
          <w:highlight w:val="yellow"/>
        </w:rPr>
        <w:t>&lt;lettres majuscules&gt;</w:t>
      </w:r>
      <w:r w:rsidRPr="009760FE">
        <w:t xml:space="preserve"> p</w:t>
      </w:r>
      <w:r>
        <w:t>ar les paramètres du message d’erreur</w:t>
      </w:r>
      <w:r w:rsidR="00641291">
        <w:t>)</w:t>
      </w:r>
    </w:p>
    <w:p w14:paraId="07D343BC" w14:textId="77777777" w:rsidR="00840A61" w:rsidRDefault="00840A61" w:rsidP="00840A61">
      <w:pPr>
        <w:pStyle w:val="Paragraphedeliste"/>
        <w:numPr>
          <w:ilvl w:val="0"/>
          <w:numId w:val="36"/>
        </w:numPr>
      </w:pPr>
      <w:proofErr w:type="spellStart"/>
      <w:r>
        <w:t>CreatedDate</w:t>
      </w:r>
      <w:proofErr w:type="spellEnd"/>
      <w:r>
        <w:t xml:space="preserve"> : </w:t>
      </w:r>
      <w:proofErr w:type="spellStart"/>
      <w:r>
        <w:t>DateTime</w:t>
      </w:r>
      <w:proofErr w:type="spellEnd"/>
    </w:p>
    <w:p w14:paraId="261AA898" w14:textId="77777777" w:rsidR="00840A61" w:rsidRDefault="00840A61" w:rsidP="00840A61">
      <w:pPr>
        <w:pStyle w:val="Paragraphedeliste"/>
        <w:numPr>
          <w:ilvl w:val="0"/>
          <w:numId w:val="36"/>
        </w:numPr>
      </w:pPr>
      <w:r>
        <w:t xml:space="preserve">Image : </w:t>
      </w:r>
      <w:proofErr w:type="spellStart"/>
      <w:r>
        <w:t>ImageUrl</w:t>
      </w:r>
      <w:proofErr w:type="spellEnd"/>
    </w:p>
    <w:p w14:paraId="67C28A43" w14:textId="77777777" w:rsidR="00840A61" w:rsidRDefault="00840A61" w:rsidP="00840A61">
      <w:pPr>
        <w:pStyle w:val="Paragraphedeliste"/>
        <w:numPr>
          <w:ilvl w:val="0"/>
          <w:numId w:val="36"/>
        </w:numPr>
      </w:pPr>
      <w:proofErr w:type="spellStart"/>
      <w:r>
        <w:t>Qty</w:t>
      </w:r>
      <w:proofErr w:type="spellEnd"/>
      <w:r>
        <w:t> :</w:t>
      </w:r>
      <w:proofErr w:type="spellStart"/>
      <w:r>
        <w:t>int</w:t>
      </w:r>
      <w:proofErr w:type="spellEnd"/>
      <w:r>
        <w:t xml:space="preserve"> </w:t>
      </w:r>
    </w:p>
    <w:p w14:paraId="2D3F0B47" w14:textId="77777777" w:rsidR="00840A61" w:rsidRDefault="00840A61" w:rsidP="00840A61">
      <w:pPr>
        <w:pStyle w:val="Paragraphedeliste"/>
        <w:numPr>
          <w:ilvl w:val="0"/>
          <w:numId w:val="36"/>
        </w:numPr>
      </w:pPr>
      <w:proofErr w:type="spellStart"/>
      <w:r>
        <w:t>QtyBought</w:t>
      </w:r>
      <w:proofErr w:type="spellEnd"/>
      <w:r>
        <w:t> :</w:t>
      </w:r>
      <w:proofErr w:type="spellStart"/>
      <w:r>
        <w:t>int</w:t>
      </w:r>
      <w:proofErr w:type="spellEnd"/>
    </w:p>
    <w:p w14:paraId="70709BA7" w14:textId="11D6D73A" w:rsidR="00641291" w:rsidRDefault="00840A61" w:rsidP="00641291">
      <w:pPr>
        <w:pStyle w:val="Paragraphedeliste"/>
        <w:numPr>
          <w:ilvl w:val="1"/>
          <w:numId w:val="36"/>
        </w:numPr>
      </w:pPr>
      <w:r>
        <w:t>Un Display</w:t>
      </w:r>
      <w:r w:rsidR="00A044DB">
        <w:t xml:space="preserve"> N</w:t>
      </w:r>
      <w:r>
        <w:t>ame qui contient l’espace</w:t>
      </w:r>
    </w:p>
    <w:p w14:paraId="3156F509" w14:textId="77777777" w:rsidR="00641291" w:rsidRDefault="00641291" w:rsidP="00641291">
      <w:pPr>
        <w:pStyle w:val="Paragraphedeliste"/>
      </w:pPr>
    </w:p>
    <w:p w14:paraId="41F1219B" w14:textId="5ED2E3A2" w:rsidR="00641291" w:rsidRPr="002D3865" w:rsidRDefault="00641291" w:rsidP="00641291">
      <w:pPr>
        <w:pStyle w:val="Paragraphedeliste"/>
        <w:numPr>
          <w:ilvl w:val="0"/>
          <w:numId w:val="25"/>
        </w:numPr>
      </w:pPr>
      <w:r w:rsidRPr="002D3865">
        <w:t>Ajoutez les attributs appropriés</w:t>
      </w:r>
      <w:r w:rsidR="00F6208A">
        <w:t xml:space="preserve"> pour valider les champs</w:t>
      </w:r>
      <w:r w:rsidRPr="002D3865">
        <w:t xml:space="preserve"> :  </w:t>
      </w:r>
      <w:proofErr w:type="spellStart"/>
      <w:r w:rsidR="002D3865" w:rsidRPr="002D3865">
        <w:t>S</w:t>
      </w:r>
      <w:r w:rsidRPr="002D3865">
        <w:t>tring</w:t>
      </w:r>
      <w:r w:rsidR="002D3865" w:rsidRPr="002D3865">
        <w:t>L</w:t>
      </w:r>
      <w:r w:rsidRPr="002D3865">
        <w:t>ength</w:t>
      </w:r>
      <w:proofErr w:type="spellEnd"/>
      <w:r w:rsidR="002D3865" w:rsidRPr="002D3865">
        <w:t xml:space="preserve">, </w:t>
      </w:r>
      <w:proofErr w:type="spellStart"/>
      <w:r w:rsidR="002D3865" w:rsidRPr="00F6208A">
        <w:t>Maxlength</w:t>
      </w:r>
      <w:proofErr w:type="spellEnd"/>
      <w:r w:rsidRPr="002D3865">
        <w:t>, Range</w:t>
      </w:r>
    </w:p>
    <w:p w14:paraId="5AA317F7" w14:textId="77777777" w:rsidR="00641291" w:rsidRDefault="00641291" w:rsidP="00641291">
      <w:pPr>
        <w:pStyle w:val="Paragraphedeliste"/>
        <w:numPr>
          <w:ilvl w:val="0"/>
          <w:numId w:val="25"/>
        </w:numPr>
      </w:pPr>
      <w:r>
        <w:t>Mettez les Display Name sur (</w:t>
      </w:r>
      <w:proofErr w:type="spellStart"/>
      <w:r>
        <w:t>name</w:t>
      </w:r>
      <w:proofErr w:type="spellEnd"/>
      <w:r>
        <w:t xml:space="preserve">, description et Image) pour avoir le préfixe </w:t>
      </w:r>
      <w:proofErr w:type="spellStart"/>
      <w:r>
        <w:t>Weapon’s</w:t>
      </w:r>
      <w:proofErr w:type="spellEnd"/>
      <w:r>
        <w:t xml:space="preserve"> </w:t>
      </w:r>
    </w:p>
    <w:p w14:paraId="3DDB44B5" w14:textId="77777777" w:rsidR="00641291" w:rsidRDefault="00641291" w:rsidP="00641291">
      <w:pPr>
        <w:pStyle w:val="Paragraphedeliste"/>
        <w:numPr>
          <w:ilvl w:val="1"/>
          <w:numId w:val="25"/>
        </w:numPr>
      </w:pPr>
      <w:r>
        <w:t xml:space="preserve">Ex. </w:t>
      </w:r>
      <w:proofErr w:type="spellStart"/>
      <w:r>
        <w:t>Weapon’s</w:t>
      </w:r>
      <w:proofErr w:type="spellEnd"/>
      <w:r>
        <w:t xml:space="preserve"> Name </w:t>
      </w:r>
    </w:p>
    <w:p w14:paraId="1FE7B5C3" w14:textId="77777777" w:rsidR="00641291" w:rsidRDefault="00641291" w:rsidP="00641291">
      <w:pPr>
        <w:pStyle w:val="Paragraphedeliste"/>
        <w:numPr>
          <w:ilvl w:val="0"/>
          <w:numId w:val="25"/>
        </w:numPr>
      </w:pPr>
      <w:r>
        <w:t>Mettez-les aussi sur les propriétés qui ont deux mots pour avoir l’espace. (</w:t>
      </w:r>
      <w:proofErr w:type="gramStart"/>
      <w:r>
        <w:t>ex.</w:t>
      </w:r>
      <w:proofErr w:type="gramEnd"/>
      <w:r>
        <w:t xml:space="preserve"> </w:t>
      </w:r>
      <w:proofErr w:type="spellStart"/>
      <w:r>
        <w:t>Qty</w:t>
      </w:r>
      <w:proofErr w:type="spellEnd"/>
      <w:r>
        <w:t xml:space="preserve"> </w:t>
      </w:r>
      <w:proofErr w:type="spellStart"/>
      <w:r>
        <w:t>Bought</w:t>
      </w:r>
      <w:proofErr w:type="spellEnd"/>
      <w:r>
        <w:t xml:space="preserve">) </w:t>
      </w:r>
    </w:p>
    <w:p w14:paraId="5C8DC075" w14:textId="7A0B88AF" w:rsidR="005F4C6E" w:rsidRDefault="005F4C6E" w:rsidP="00641291">
      <w:pPr>
        <w:pStyle w:val="Paragraphedeliste"/>
        <w:numPr>
          <w:ilvl w:val="0"/>
          <w:numId w:val="25"/>
        </w:numPr>
      </w:pPr>
      <w:r>
        <w:t>Ajoutez une validation personnalisée à Weapon qui vérifie que la description est de plus de 3 mots (séparé</w:t>
      </w:r>
      <w:r w:rsidR="00A044DB">
        <w:t>s</w:t>
      </w:r>
      <w:r>
        <w:t xml:space="preserve"> par des espaces) s’il y en a une : </w:t>
      </w:r>
    </w:p>
    <w:p w14:paraId="59E07642" w14:textId="3BABA013" w:rsidR="00A374A3" w:rsidRPr="00A374A3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374A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IEnumerable</w:t>
      </w:r>
      <w:proofErr w:type="spellEnd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&lt;</w:t>
      </w:r>
      <w:proofErr w:type="spellStart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ValidationResult</w:t>
      </w:r>
      <w:proofErr w:type="spellEnd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&gt; Validate(</w:t>
      </w:r>
      <w:proofErr w:type="spellStart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ValidationContext</w:t>
      </w:r>
      <w:proofErr w:type="spellEnd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validationContext</w:t>
      </w:r>
      <w:proofErr w:type="spellEnd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1325AC3A" w14:textId="73912604" w:rsidR="00A374A3" w:rsidRPr="00A374A3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4E90C707" w14:textId="02122A63" w:rsidR="00A374A3" w:rsidRPr="005C71DE" w:rsidRDefault="002D3865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A374A3" w:rsidRPr="005C71DE">
        <w:rPr>
          <w:rFonts w:ascii="Cascadia Mono" w:hAnsi="Cascadia Mono" w:cs="Cascadia Mono"/>
          <w:color w:val="0000FF"/>
          <w:sz w:val="19"/>
          <w:szCs w:val="19"/>
          <w:lang w:val="en-CA"/>
        </w:rPr>
        <w:t>var</w:t>
      </w:r>
      <w:r w:rsidR="00A374A3" w:rsidRPr="005C71D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item = </w:t>
      </w:r>
      <w:proofErr w:type="spellStart"/>
      <w:r w:rsidR="00A374A3" w:rsidRPr="005C71DE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validationContext.ObjectInstance</w:t>
      </w:r>
      <w:proofErr w:type="spellEnd"/>
      <w:r w:rsidR="00A374A3" w:rsidRPr="005C71D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A374A3" w:rsidRPr="005C71DE">
        <w:rPr>
          <w:rFonts w:ascii="Cascadia Mono" w:hAnsi="Cascadia Mono" w:cs="Cascadia Mono"/>
          <w:color w:val="0000FF"/>
          <w:sz w:val="19"/>
          <w:szCs w:val="19"/>
          <w:lang w:val="en-CA"/>
        </w:rPr>
        <w:t>as</w:t>
      </w:r>
      <w:r w:rsidR="00A374A3" w:rsidRPr="005C71D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Weapon;</w:t>
      </w:r>
    </w:p>
    <w:p w14:paraId="23302B17" w14:textId="74E61C1A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(item ==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null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)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yield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break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09F1D924" w14:textId="714B6CEB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spellStart"/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.IsNullOrWhiteSpace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spellStart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item.Description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))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yield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break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1E23EE01" w14:textId="5860345D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spellStart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item.Description.Split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AD1371">
        <w:rPr>
          <w:rFonts w:ascii="Cascadia Mono" w:hAnsi="Cascadia Mono" w:cs="Cascadia Mono"/>
          <w:color w:val="A31515"/>
          <w:sz w:val="19"/>
          <w:szCs w:val="19"/>
          <w:lang w:val="en-CA"/>
        </w:rPr>
        <w:t>" "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).Length &lt;= 3)</w:t>
      </w:r>
    </w:p>
    <w:p w14:paraId="636E717B" w14:textId="186CF4BA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="002D386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yield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ValidationResult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AD1371">
        <w:rPr>
          <w:rFonts w:ascii="Cascadia Mono" w:hAnsi="Cascadia Mono" w:cs="Cascadia Mono"/>
          <w:color w:val="A31515"/>
          <w:sz w:val="19"/>
          <w:szCs w:val="19"/>
          <w:lang w:val="en-CA"/>
        </w:rPr>
        <w:t>"Description needs to have more than 3 words please."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[] { </w:t>
      </w:r>
      <w:r w:rsidRPr="00AD1371">
        <w:rPr>
          <w:rFonts w:ascii="Cascadia Mono" w:hAnsi="Cascadia Mono" w:cs="Cascadia Mono"/>
          <w:color w:val="A31515"/>
          <w:sz w:val="19"/>
          <w:szCs w:val="19"/>
          <w:lang w:val="en-CA"/>
        </w:rPr>
        <w:t>"Description"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});</w:t>
      </w:r>
    </w:p>
    <w:p w14:paraId="439B1C0A" w14:textId="42921601" w:rsidR="00A374A3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08F8998" w14:textId="19088476" w:rsidR="00A374A3" w:rsidRDefault="00A374A3" w:rsidP="00A374A3">
      <w:pPr>
        <w:ind w:left="4253"/>
        <w:jc w:val="right"/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Notez que </w:t>
      </w:r>
      <w:proofErr w:type="spellStart"/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>yield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veut dire qu’il y a une énumération.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Au lieu d’envoyer la liste au complet, on l</w:t>
      </w:r>
      <w:r w:rsidR="00A044DB">
        <w:rPr>
          <w:rFonts w:ascii="Cascadia Mono" w:hAnsi="Cascadia Mono" w:cs="Cascadia Mono"/>
          <w:color w:val="000000"/>
          <w:sz w:val="19"/>
          <w:szCs w:val="19"/>
          <w:highlight w:val="yellow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renvoie morceau par morceau.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br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y</w:t>
      </w:r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>ield</w:t>
      </w:r>
      <w:proofErr w:type="spellEnd"/>
      <w:proofErr w:type="gramEnd"/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break arrête l’énumération</w:t>
      </w:r>
    </w:p>
    <w:p w14:paraId="48CC90BE" w14:textId="4EFCAA66" w:rsidR="00B77E23" w:rsidRPr="00B77E23" w:rsidRDefault="00B77E23" w:rsidP="00A374A3">
      <w:pPr>
        <w:pStyle w:val="Paragraphedeliste"/>
        <w:numPr>
          <w:ilvl w:val="0"/>
          <w:numId w:val="25"/>
        </w:numPr>
      </w:pPr>
      <w:r>
        <w:t>Une fois que vous avez ajout</w:t>
      </w:r>
      <w:r w:rsidR="00A044DB">
        <w:t>é</w:t>
      </w:r>
      <w:r>
        <w:t xml:space="preserve"> la méthode </w:t>
      </w:r>
      <w:proofErr w:type="spellStart"/>
      <w:r>
        <w:t>Validate</w:t>
      </w:r>
      <w:proofErr w:type="spellEnd"/>
      <w:r>
        <w:t xml:space="preserve"> à </w:t>
      </w:r>
      <w:bookmarkStart w:id="1" w:name="_Hlk136365074"/>
      <w:r>
        <w:t>la classe Weapon, il faut également que</w:t>
      </w:r>
      <w:bookmarkEnd w:id="1"/>
      <w:r>
        <w:t xml:space="preserve"> cette classe implémente l’interface </w:t>
      </w:r>
      <w:proofErr w:type="spellStart"/>
      <w:r w:rsidRPr="00641291">
        <w:rPr>
          <w:rFonts w:ascii="Cascadia Mono" w:hAnsi="Cascadia Mono" w:cs="Cascadia Mono"/>
          <w:color w:val="000000"/>
          <w:sz w:val="19"/>
          <w:szCs w:val="19"/>
        </w:rPr>
        <w:t>IValidatableObject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77E23">
        <w:rPr>
          <w:rFonts w:cs="Cascadia Mono"/>
          <w:color w:val="000000"/>
        </w:rPr>
        <w:t xml:space="preserve">pour que </w:t>
      </w:r>
      <w:r>
        <w:rPr>
          <w:rFonts w:cs="Cascadia Mono"/>
          <w:color w:val="000000"/>
        </w:rPr>
        <w:t xml:space="preserve">le </w:t>
      </w:r>
      <w:proofErr w:type="spellStart"/>
      <w:r>
        <w:rPr>
          <w:rFonts w:cs="Cascadia Mono"/>
          <w:color w:val="000000"/>
        </w:rPr>
        <w:t>framework</w:t>
      </w:r>
      <w:proofErr w:type="spellEnd"/>
      <w:r w:rsidRPr="00B77E23">
        <w:rPr>
          <w:rFonts w:cs="Cascadia Mono"/>
          <w:color w:val="000000"/>
        </w:rPr>
        <w:t xml:space="preserve"> sache que Weapon doit être validé.</w:t>
      </w:r>
    </w:p>
    <w:p w14:paraId="0D9E5D85" w14:textId="5A3F487C" w:rsidR="00A374A3" w:rsidRDefault="00A374A3" w:rsidP="00A374A3">
      <w:pPr>
        <w:pStyle w:val="Paragraphedeliste"/>
        <w:numPr>
          <w:ilvl w:val="0"/>
          <w:numId w:val="25"/>
        </w:numPr>
      </w:pPr>
      <w:r>
        <w:t xml:space="preserve">Ajoutez le </w:t>
      </w:r>
      <w:proofErr w:type="spellStart"/>
      <w:r>
        <w:t>DataType</w:t>
      </w:r>
      <w:proofErr w:type="spellEnd"/>
      <w:r>
        <w:t xml:space="preserve"> </w:t>
      </w:r>
      <w:proofErr w:type="spellStart"/>
      <w:r w:rsidR="00F6208A">
        <w:t>D</w:t>
      </w:r>
      <w:r>
        <w:t>ate</w:t>
      </w:r>
      <w:r w:rsidR="00F6208A">
        <w:t>T</w:t>
      </w:r>
      <w:r>
        <w:t>ime</w:t>
      </w:r>
      <w:proofErr w:type="spellEnd"/>
      <w:r>
        <w:t xml:space="preserve">, </w:t>
      </w:r>
      <w:proofErr w:type="spellStart"/>
      <w:r>
        <w:t>ImageUrl</w:t>
      </w:r>
      <w:proofErr w:type="spellEnd"/>
      <w:r>
        <w:t xml:space="preserve">, </w:t>
      </w:r>
      <w:proofErr w:type="spellStart"/>
      <w:r>
        <w:t>Multiline</w:t>
      </w:r>
      <w:proofErr w:type="spellEnd"/>
      <w:r w:rsidR="00F6208A">
        <w:t xml:space="preserve"> et Currency</w:t>
      </w:r>
      <w:r>
        <w:t xml:space="preserve"> pour les champs correspondants.   </w:t>
      </w:r>
    </w:p>
    <w:p w14:paraId="1361D2C5" w14:textId="77777777" w:rsidR="00D01790" w:rsidRDefault="00D01790">
      <w:pPr>
        <w:rPr>
          <w:caps/>
          <w:spacing w:val="15"/>
        </w:rPr>
      </w:pPr>
      <w:r>
        <w:br w:type="page"/>
      </w:r>
    </w:p>
    <w:p w14:paraId="2BF67C55" w14:textId="0F88EFBD" w:rsidR="008636BA" w:rsidRPr="000C4172" w:rsidRDefault="008636BA" w:rsidP="008636BA">
      <w:pPr>
        <w:pStyle w:val="Titre2"/>
      </w:pPr>
      <w:r>
        <w:lastRenderedPageBreak/>
        <w:t>Ajouter le controller Weapon</w:t>
      </w:r>
    </w:p>
    <w:p w14:paraId="2ADF9062" w14:textId="79A6E771" w:rsidR="00D01790" w:rsidRPr="00EA6DE2" w:rsidRDefault="00D01790" w:rsidP="00D01790">
      <w:pPr>
        <w:pStyle w:val="Paragraphedeliste"/>
        <w:numPr>
          <w:ilvl w:val="0"/>
          <w:numId w:val="37"/>
        </w:numPr>
      </w:pPr>
      <w:r>
        <w:t>Ajoute</w:t>
      </w:r>
      <w:r w:rsidR="00A044DB">
        <w:t>z</w:t>
      </w:r>
      <w:r>
        <w:t xml:space="preserve"> le contrôleur pour les Weapons avec les actions</w:t>
      </w:r>
      <w:r w:rsidR="00A174BC">
        <w:t xml:space="preserve"> Index et </w:t>
      </w:r>
      <w:proofErr w:type="spellStart"/>
      <w:r w:rsidR="00A174BC">
        <w:t>Create</w:t>
      </w:r>
      <w:proofErr w:type="spellEnd"/>
      <w:r w:rsidR="009A0DCD">
        <w:t>, ne retournant que la View pour l’instant.</w:t>
      </w:r>
      <w:r>
        <w:t xml:space="preserve"> </w:t>
      </w:r>
    </w:p>
    <w:p w14:paraId="5DB2B7A5" w14:textId="777777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A6DE2">
        <w:rPr>
          <w:rFonts w:ascii="Cascadia Mono" w:hAnsi="Cascadia Mono" w:cs="Cascadia Mono"/>
          <w:color w:val="2B91AF"/>
          <w:sz w:val="19"/>
          <w:szCs w:val="19"/>
          <w:lang w:val="en-CA"/>
        </w:rPr>
        <w:t>WeaponController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: Controller</w:t>
      </w:r>
    </w:p>
    <w:p w14:paraId="2C3C300D" w14:textId="453ABE38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1C0C26E9" w14:textId="08F8D35C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Index()</w:t>
      </w:r>
    </w:p>
    <w:p w14:paraId="193D775D" w14:textId="2F2B5FF1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6618DF88" w14:textId="7A1786D0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63445FD0" w14:textId="60249528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511C8E9F" w14:textId="777777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F983E5B" w14:textId="5642CC01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Create() { </w:t>
      </w:r>
    </w:p>
    <w:p w14:paraId="1E9D05AC" w14:textId="5D320F82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08EF5E72" w14:textId="09E121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6206EF6A" w14:textId="777777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3F1B9198" w14:textId="47A52980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[</w:t>
      </w:r>
      <w:proofErr w:type="spellStart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HttpPost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]</w:t>
      </w:r>
    </w:p>
    <w:p w14:paraId="1FAD5720" w14:textId="4B0CCCA4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Create(Weapon weapon)</w:t>
      </w:r>
    </w:p>
    <w:p w14:paraId="57F43779" w14:textId="2ECAE99B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4F00F66C" w14:textId="065DCC7F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72FA626D" w14:textId="621D15AA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41C5AA66" w14:textId="0356E49A" w:rsidR="00D01790" w:rsidRPr="003419D3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rPr>
          <w:lang w:val="en-CA"/>
        </w:rPr>
      </w:pPr>
      <w:r w:rsidRPr="003419D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6BA0707E" w14:textId="60ED050F" w:rsidR="00EF62B5" w:rsidRPr="003419D3" w:rsidRDefault="00EF62B5" w:rsidP="00EF62B5">
      <w:pPr>
        <w:pStyle w:val="Titre2"/>
        <w:rPr>
          <w:lang w:val="en-CA"/>
        </w:rPr>
      </w:pPr>
      <w:r w:rsidRPr="003419D3">
        <w:rPr>
          <w:lang w:val="en-CA"/>
        </w:rPr>
        <w:t>Ajouter le</w:t>
      </w:r>
      <w:r w:rsidR="003419D3" w:rsidRPr="003419D3">
        <w:rPr>
          <w:lang w:val="en-CA"/>
        </w:rPr>
        <w:t>s Views</w:t>
      </w:r>
      <w:r w:rsidRPr="003419D3">
        <w:rPr>
          <w:lang w:val="en-CA"/>
        </w:rPr>
        <w:t xml:space="preserve"> controller Weapon</w:t>
      </w:r>
    </w:p>
    <w:p w14:paraId="30E34676" w14:textId="06DB0568" w:rsidR="00EF62B5" w:rsidRDefault="00EF62B5" w:rsidP="00EF62B5">
      <w:pPr>
        <w:pStyle w:val="Paragraphedeliste"/>
        <w:numPr>
          <w:ilvl w:val="0"/>
          <w:numId w:val="25"/>
        </w:numPr>
      </w:pPr>
      <w:r>
        <w:t>Ajoute</w:t>
      </w:r>
      <w:r w:rsidR="00A044DB">
        <w:t>z</w:t>
      </w:r>
      <w:r>
        <w:t xml:space="preserve"> les vues générées de liste et de création pour Weapon. </w:t>
      </w:r>
    </w:p>
    <w:p w14:paraId="1A12E361" w14:textId="77777777" w:rsidR="00EF62B5" w:rsidRDefault="00EF62B5" w:rsidP="00EF62B5">
      <w:pPr>
        <w:pStyle w:val="Paragraphedeliste"/>
        <w:numPr>
          <w:ilvl w:val="1"/>
          <w:numId w:val="25"/>
        </w:numPr>
      </w:pPr>
      <w:r>
        <w:t xml:space="preserve">Sur la méthode du contrôleur, faites : clic droit &gt; Ajoutez une vue &gt; Vue Razor &gt; </w:t>
      </w:r>
    </w:p>
    <w:p w14:paraId="61A9B0CA" w14:textId="77777777" w:rsidR="00EF62B5" w:rsidRDefault="00EF62B5" w:rsidP="00EF62B5">
      <w:pPr>
        <w:ind w:left="1080"/>
      </w:pPr>
      <w:r w:rsidRPr="00EE6F80">
        <w:rPr>
          <w:noProof/>
        </w:rPr>
        <w:drawing>
          <wp:inline distT="0" distB="0" distL="0" distR="0" wp14:anchorId="0953FF19" wp14:editId="125DE10D">
            <wp:extent cx="3115340" cy="2031422"/>
            <wp:effectExtent l="0" t="0" r="8890" b="6985"/>
            <wp:docPr id="16" name="Image 16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, capture d’écran, nombre, Polic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9183" cy="20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2A32" w14:textId="77777777" w:rsidR="00EF62B5" w:rsidRDefault="00EF62B5" w:rsidP="00EF62B5">
      <w:pPr>
        <w:ind w:left="1080"/>
      </w:pPr>
      <w:r w:rsidRPr="00EE6F80">
        <w:rPr>
          <w:noProof/>
        </w:rPr>
        <w:drawing>
          <wp:inline distT="0" distB="0" distL="0" distR="0" wp14:anchorId="76E4F023" wp14:editId="44A0BEAB">
            <wp:extent cx="2977116" cy="1923437"/>
            <wp:effectExtent l="0" t="0" r="0" b="635"/>
            <wp:docPr id="17" name="Image 17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, capture d’écran, nombre, Polic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8632" cy="192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F336" w14:textId="23C176B2" w:rsidR="00FD60CB" w:rsidRDefault="00FD60CB" w:rsidP="00FD60CB">
      <w:pPr>
        <w:pStyle w:val="Titre2"/>
      </w:pPr>
      <w:r>
        <w:lastRenderedPageBreak/>
        <w:t>Ajouter des Seeds de données pour Weapons</w:t>
      </w:r>
    </w:p>
    <w:p w14:paraId="7D3F8811" w14:textId="274E3930" w:rsidR="00EF62B5" w:rsidRPr="00DA11F6" w:rsidRDefault="00EF62B5" w:rsidP="00EA67D6">
      <w:pPr>
        <w:pStyle w:val="Paragraphedeliste"/>
        <w:numPr>
          <w:ilvl w:val="0"/>
          <w:numId w:val="40"/>
        </w:numPr>
      </w:pPr>
      <w:r>
        <w:t>Ajoutez 2 Weapon</w:t>
      </w:r>
      <w:r w:rsidR="00A044DB">
        <w:t>s</w:t>
      </w:r>
      <w:r>
        <w:t xml:space="preserve"> de base dans l’entrepôt de données.</w:t>
      </w:r>
    </w:p>
    <w:p w14:paraId="0C5E381F" w14:textId="41B49D74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2B91AF"/>
          <w:sz w:val="19"/>
          <w:szCs w:val="19"/>
          <w:lang w:val="en-US"/>
        </w:rPr>
        <w:t>BaseDonnees</w:t>
      </w:r>
      <w:proofErr w:type="spellEnd"/>
    </w:p>
    <w:p w14:paraId="159BA7D3" w14:textId="614B7FFC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9D5A148" w14:textId="6AD330A8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&gt;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3990F29" w14:textId="0D06F9FD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Zombies {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01E78718" w14:textId="534C9F55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List&lt;Weapon&gt; Weapons {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2A36461D" w14:textId="77777777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F2C8852" w14:textId="1CDFDFCF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05EF2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D05EF2">
        <w:rPr>
          <w:rFonts w:ascii="Cascadia Mono" w:hAnsi="Cascadia Mono" w:cs="Cascadia Mono"/>
          <w:color w:val="2B91AF"/>
          <w:sz w:val="19"/>
          <w:szCs w:val="19"/>
        </w:rPr>
        <w:t>BaseDonnees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A76B510" w14:textId="1051C045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91FFDE0" w14:textId="44D4C10A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05EF2">
        <w:rPr>
          <w:rFonts w:ascii="Cascadia Mono" w:hAnsi="Cascadia Mono" w:cs="Cascadia Mono"/>
          <w:color w:val="008000"/>
          <w:sz w:val="19"/>
          <w:szCs w:val="19"/>
        </w:rPr>
        <w:t>//Initialiser des listes vides</w:t>
      </w:r>
    </w:p>
    <w:p w14:paraId="6B5B4F44" w14:textId="2A5020DE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Zombies =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List&lt;Zombie&gt;();</w:t>
      </w:r>
    </w:p>
    <w:p w14:paraId="28FCDC31" w14:textId="1F7103B6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&gt;();</w:t>
      </w:r>
    </w:p>
    <w:p w14:paraId="0797FA47" w14:textId="3BAC51E3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Weapons =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List&lt;Weapon&gt;();</w:t>
      </w:r>
    </w:p>
    <w:p w14:paraId="6C692B4A" w14:textId="77777777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3F3BD5C2" w14:textId="5CCE514C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…</w:t>
      </w:r>
    </w:p>
    <w:p w14:paraId="75845A93" w14:textId="581258C4" w:rsidR="00C764FD" w:rsidRPr="00A57639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>Remplir</w:t>
      </w:r>
      <w:proofErr w:type="spellEnd"/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la </w:t>
      </w:r>
      <w:proofErr w:type="spellStart"/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>liste</w:t>
      </w:r>
      <w:proofErr w:type="spellEnd"/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des Weapons</w:t>
      </w:r>
    </w:p>
    <w:p w14:paraId="7193B734" w14:textId="4D1DB9F3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F620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Weapons.Add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Weapon() { Name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"Leopold"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Description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"This is to cut your friendly zombies"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Force = 200, Image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"https://i.ibb.co/y5nCnXT/dagger-gfce31e967-1920.png"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Price = 421, Qty = 21,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QtyBought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3,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CreatedDate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DateTime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(1999, 01, 1) });</w:t>
      </w:r>
    </w:p>
    <w:p w14:paraId="4AE84532" w14:textId="087378F8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Weapons.Add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gram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Weapon(</w:t>
      </w:r>
      <w:proofErr w:type="gram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) </w:t>
      </w:r>
      <w:proofErr w:type="gram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{ Name</w:t>
      </w:r>
      <w:proofErr w:type="gram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"Master Shield"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Description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 xml:space="preserve">"An awesome </w:t>
      </w:r>
      <w:proofErr w:type="gramStart"/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Stainless Steel</w:t>
      </w:r>
      <w:proofErr w:type="gramEnd"/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 xml:space="preserve"> Shield"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Force = 10, Image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"https://publicdomainvectors.org/photos/Shield-ClassicMedieval1.png"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Price = 500, Qty = 30,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QtyBought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1,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CreatedDate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proofErr w:type="gram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DateTime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proofErr w:type="gram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1999, 01, 1</w:t>
      </w:r>
      <w:proofErr w:type="gram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 }</w:t>
      </w:r>
      <w:proofErr w:type="gram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);</w:t>
      </w:r>
    </w:p>
    <w:p w14:paraId="4BB35A04" w14:textId="77777777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0F50FC14" w14:textId="1BF28651" w:rsidR="00EF62B5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06AF3F0" w14:textId="260C8734" w:rsidR="009F5846" w:rsidRDefault="009F5846" w:rsidP="009F5846">
      <w:pPr>
        <w:pStyle w:val="Titre2"/>
      </w:pPr>
      <w:r>
        <w:t>Compléter le Weapon</w:t>
      </w:r>
      <w:r w:rsidR="00A044DB">
        <w:t xml:space="preserve"> </w:t>
      </w:r>
      <w:r>
        <w:t>Controller et les views</w:t>
      </w:r>
    </w:p>
    <w:p w14:paraId="621D1B06" w14:textId="6E29FB48" w:rsidR="009F5846" w:rsidRDefault="005E14CE" w:rsidP="009F5846">
      <w:pPr>
        <w:pStyle w:val="Paragraphedeliste"/>
        <w:numPr>
          <w:ilvl w:val="0"/>
          <w:numId w:val="41"/>
        </w:numPr>
      </w:pPr>
      <w:r w:rsidRPr="005E14CE">
        <w:rPr>
          <w:highlight w:val="yellow"/>
        </w:rPr>
        <w:t>Le tout n’est pas encore fonctionnel.</w:t>
      </w:r>
      <w:r>
        <w:t xml:space="preserve"> </w:t>
      </w:r>
      <w:r w:rsidR="00482E7F">
        <w:t xml:space="preserve">Complétez les actions du </w:t>
      </w:r>
      <w:r w:rsidR="00243C3A">
        <w:t>contrôleur</w:t>
      </w:r>
      <w:r w:rsidR="00482E7F">
        <w:t xml:space="preserve"> et les </w:t>
      </w:r>
      <w:proofErr w:type="spellStart"/>
      <w:r w:rsidR="00482E7F">
        <w:t>Views</w:t>
      </w:r>
      <w:proofErr w:type="spellEnd"/>
      <w:r w:rsidR="00DD1638">
        <w:t xml:space="preserve"> en suivant les informations ci-dessous.</w:t>
      </w:r>
    </w:p>
    <w:p w14:paraId="1953FB1D" w14:textId="3009537F" w:rsidR="00DD1638" w:rsidRDefault="002C1EAC" w:rsidP="00DD1638">
      <w:pPr>
        <w:ind w:left="360"/>
      </w:pPr>
      <w:r w:rsidRPr="002C1EAC">
        <w:rPr>
          <w:noProof/>
        </w:rPr>
        <w:drawing>
          <wp:inline distT="0" distB="0" distL="0" distR="0" wp14:anchorId="70D5096C" wp14:editId="28E24504">
            <wp:extent cx="6404610" cy="1536700"/>
            <wp:effectExtent l="0" t="0" r="0" b="6350"/>
            <wp:docPr id="4" name="Image 4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, capture d’écran, Polic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4952" w14:textId="06CDDA0C" w:rsidR="00DD1638" w:rsidRDefault="002C1EAC" w:rsidP="009D6B6D">
      <w:pPr>
        <w:ind w:left="360"/>
      </w:pPr>
      <w:r w:rsidRPr="002C1EAC">
        <w:rPr>
          <w:noProof/>
        </w:rPr>
        <w:lastRenderedPageBreak/>
        <w:drawing>
          <wp:inline distT="0" distB="0" distL="0" distR="0" wp14:anchorId="2232A327" wp14:editId="4F17AC93">
            <wp:extent cx="2837262" cy="4223982"/>
            <wp:effectExtent l="0" t="0" r="1270" b="5715"/>
            <wp:docPr id="15" name="Image 15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, capture d’écran, nombre, Polic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4368" cy="423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463E" w14:textId="528B282B" w:rsidR="00DD1638" w:rsidRDefault="009D6B6D" w:rsidP="009D6B6D">
      <w:pPr>
        <w:ind w:left="360"/>
      </w:pPr>
      <w:r w:rsidRPr="009D6B6D">
        <w:rPr>
          <w:b/>
          <w:bCs/>
        </w:rPr>
        <w:t>NOTE</w:t>
      </w:r>
      <w:r>
        <w:t xml:space="preserve"> : </w:t>
      </w:r>
      <w:r w:rsidR="00DD1638">
        <w:t xml:space="preserve">Le </w:t>
      </w:r>
      <w:r w:rsidR="00A044DB">
        <w:t xml:space="preserve">fond </w:t>
      </w:r>
      <w:r w:rsidR="00DD1638">
        <w:t xml:space="preserve">blanc a été fait en ajoutant la classe </w:t>
      </w:r>
      <w:proofErr w:type="spellStart"/>
      <w:r w:rsidR="00DD1638">
        <w:t>bg</w:t>
      </w:r>
      <w:proofErr w:type="spellEnd"/>
      <w:r w:rsidR="00DD1638">
        <w:t xml:space="preserve">-white et </w:t>
      </w:r>
      <w:proofErr w:type="spellStart"/>
      <w:r w:rsidR="00DD1638">
        <w:t>shadow</w:t>
      </w:r>
      <w:proofErr w:type="spellEnd"/>
      <w:r w:rsidR="00DD1638">
        <w:t xml:space="preserve"> </w:t>
      </w:r>
    </w:p>
    <w:p w14:paraId="57ED93EF" w14:textId="77777777" w:rsidR="00DD1638" w:rsidRDefault="00DD1638" w:rsidP="009D6B6D">
      <w:pPr>
        <w:ind w:left="360"/>
      </w:pPr>
      <w:r w:rsidRPr="00D708CF">
        <w:rPr>
          <w:noProof/>
        </w:rPr>
        <w:drawing>
          <wp:inline distT="0" distB="0" distL="0" distR="0" wp14:anchorId="07F6A693" wp14:editId="1C61116C">
            <wp:extent cx="4344006" cy="1228896"/>
            <wp:effectExtent l="0" t="0" r="0" b="9525"/>
            <wp:docPr id="23" name="Image 23" descr="Une image contenant texte, capture d’écran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exte, capture d’écran, ligne, Polic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28BE" w14:textId="0E2401A5" w:rsidR="00DD1638" w:rsidRDefault="00AF34B8" w:rsidP="009D6B6D">
      <w:pPr>
        <w:ind w:left="360"/>
      </w:pPr>
      <w:r w:rsidRPr="00D708CF">
        <w:rPr>
          <w:noProof/>
        </w:rPr>
        <w:drawing>
          <wp:inline distT="0" distB="0" distL="0" distR="0" wp14:anchorId="165FBF08" wp14:editId="72305033">
            <wp:extent cx="5612130" cy="1362075"/>
            <wp:effectExtent l="0" t="0" r="7620" b="9525"/>
            <wp:docPr id="24" name="Image 24" descr="Une image contenant texte, Police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exte, Police, ligne, Tracé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7BF4" w14:textId="7EF4B376" w:rsidR="005E14CE" w:rsidRPr="005E14CE" w:rsidRDefault="005E14CE" w:rsidP="005E14CE">
      <w:pPr>
        <w:pStyle w:val="Paragraphedeliste"/>
        <w:numPr>
          <w:ilvl w:val="0"/>
          <w:numId w:val="41"/>
        </w:numPr>
      </w:pPr>
      <w:r w:rsidRPr="005E14CE">
        <w:t xml:space="preserve">Assurez-vous de pouvoir </w:t>
      </w:r>
      <w:r w:rsidR="002C1EAC">
        <w:t xml:space="preserve">afficher les </w:t>
      </w:r>
      <w:r w:rsidRPr="005E14CE">
        <w:rPr>
          <w:b/>
          <w:bCs/>
        </w:rPr>
        <w:t>Weapon</w:t>
      </w:r>
      <w:r w:rsidR="00A044DB">
        <w:rPr>
          <w:b/>
          <w:bCs/>
        </w:rPr>
        <w:t>s</w:t>
      </w:r>
      <w:r w:rsidRPr="005E14CE">
        <w:t xml:space="preserve"> et </w:t>
      </w:r>
      <w:r w:rsidR="002C1EAC">
        <w:t>en créer de nouve</w:t>
      </w:r>
      <w:r w:rsidR="00A044DB">
        <w:t>lles</w:t>
      </w:r>
      <w:r w:rsidRPr="005E14CE">
        <w:t>.</w:t>
      </w:r>
    </w:p>
    <w:p w14:paraId="79AA14EB" w14:textId="77777777" w:rsidR="005E14CE" w:rsidRDefault="005E14CE" w:rsidP="009D6B6D">
      <w:pPr>
        <w:ind w:left="360"/>
      </w:pPr>
    </w:p>
    <w:p w14:paraId="463E5168" w14:textId="48B6AF02" w:rsidR="00481CD6" w:rsidRPr="00AF34B8" w:rsidRDefault="00481CD6" w:rsidP="00481CD6">
      <w:pPr>
        <w:pStyle w:val="Titre2"/>
      </w:pPr>
      <w:r w:rsidRPr="00AF34B8">
        <w:lastRenderedPageBreak/>
        <w:t xml:space="preserve">Commentaires et validation (Commit) des changements dans le code </w:t>
      </w:r>
    </w:p>
    <w:p w14:paraId="5FC5EC0E" w14:textId="7395904E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Dans </w:t>
      </w:r>
      <w:r w:rsidR="00C17950">
        <w:t>Fork</w:t>
      </w:r>
      <w:r w:rsidRPr="00AF34B8">
        <w:t>, assurez-vous d'être dans le bon dossier/repo et sur la bonne branche</w:t>
      </w:r>
    </w:p>
    <w:p w14:paraId="46FDB6CB" w14:textId="77777777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Cliquez sur </w:t>
      </w:r>
      <w:r w:rsidRPr="00AF34B8">
        <w:rPr>
          <w:b/>
          <w:bCs/>
        </w:rPr>
        <w:t>View changes</w:t>
      </w:r>
    </w:p>
    <w:p w14:paraId="0E5A5E32" w14:textId="0922CF8A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Validez </w:t>
      </w:r>
      <w:r w:rsidR="00E71E85" w:rsidRPr="00AF34B8">
        <w:t>les modifications</w:t>
      </w:r>
      <w:r w:rsidRPr="00AF34B8">
        <w:t xml:space="preserve">: cliquez sur </w:t>
      </w:r>
      <w:r w:rsidRPr="00AF34B8">
        <w:rPr>
          <w:b/>
          <w:bCs/>
        </w:rPr>
        <w:t>Stage all changes</w:t>
      </w:r>
    </w:p>
    <w:p w14:paraId="3BDC4C7A" w14:textId="77777777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>Commentez en respectant les standards proposés (vous serez noté là-dessus):</w:t>
      </w:r>
    </w:p>
    <w:p w14:paraId="0D6EB386" w14:textId="2E60BC55" w:rsidR="00481CD6" w:rsidRPr="00AF34B8" w:rsidRDefault="00D23362" w:rsidP="00BE0EBB">
      <w:pPr>
        <w:pStyle w:val="Paragraphedeliste"/>
        <w:numPr>
          <w:ilvl w:val="1"/>
          <w:numId w:val="33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481CD6" w:rsidRPr="00AF34B8">
        <w:rPr>
          <w:lang w:val="en-US"/>
        </w:rPr>
        <w:t xml:space="preserve">: FCT </w:t>
      </w:r>
      <w:r w:rsidR="00AF34B8">
        <w:rPr>
          <w:lang w:val="en-US"/>
        </w:rPr>
        <w:t>Weapon Index et Create</w:t>
      </w:r>
    </w:p>
    <w:p w14:paraId="6AE9CEEE" w14:textId="59C0D4D7" w:rsidR="00481CD6" w:rsidRPr="00AF34B8" w:rsidRDefault="00481CD6" w:rsidP="00BE0EBB">
      <w:pPr>
        <w:pStyle w:val="Paragraphedeliste"/>
        <w:numPr>
          <w:ilvl w:val="1"/>
          <w:numId w:val="33"/>
        </w:numPr>
        <w:spacing w:before="0" w:after="160" w:line="259" w:lineRule="auto"/>
      </w:pPr>
      <w:r w:rsidRPr="00AF34B8">
        <w:rPr>
          <w:b/>
          <w:bCs/>
        </w:rPr>
        <w:t>Description</w:t>
      </w:r>
      <w:r w:rsidRPr="00AF34B8">
        <w:t xml:space="preserve">: </w:t>
      </w:r>
      <w:r w:rsidR="00DC08D9">
        <w:t>Maintenant possible de voir la liste de Weapons et d’en a</w:t>
      </w:r>
      <w:r w:rsidRPr="00AF34B8">
        <w:t>jout</w:t>
      </w:r>
      <w:r w:rsidR="00DC08D9">
        <w:t>er</w:t>
      </w:r>
      <w:r w:rsidRPr="00AF34B8">
        <w:t>.</w:t>
      </w:r>
    </w:p>
    <w:p w14:paraId="26B46398" w14:textId="77777777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Cliquez sur </w:t>
      </w:r>
      <w:r w:rsidRPr="00AF34B8">
        <w:rPr>
          <w:b/>
          <w:bCs/>
        </w:rPr>
        <w:t>Commit</w:t>
      </w:r>
    </w:p>
    <w:p w14:paraId="2AAB76A5" w14:textId="4B4953F4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"Poussez" </w:t>
      </w:r>
      <w:r w:rsidR="00E71E85" w:rsidRPr="00AF34B8">
        <w:t>(</w:t>
      </w:r>
      <w:r w:rsidRPr="00AF34B8">
        <w:rPr>
          <w:b/>
          <w:bCs/>
        </w:rPr>
        <w:t>Push</w:t>
      </w:r>
      <w:r w:rsidR="00E71E85" w:rsidRPr="00AF34B8">
        <w:rPr>
          <w:b/>
          <w:bCs/>
        </w:rPr>
        <w:t>)</w:t>
      </w:r>
      <w:r w:rsidRPr="00AF34B8">
        <w:t xml:space="preserve"> les modifications sur le repo en ligne </w:t>
      </w:r>
      <w:r w:rsidR="00E71E85" w:rsidRPr="00AF34B8">
        <w:t>(</w:t>
      </w:r>
      <w:proofErr w:type="spellStart"/>
      <w:r w:rsidRPr="00AF34B8">
        <w:rPr>
          <w:b/>
          <w:bCs/>
        </w:rPr>
        <w:t>Remote</w:t>
      </w:r>
      <w:proofErr w:type="spellEnd"/>
      <w:r w:rsidR="00E71E85" w:rsidRPr="00AF34B8">
        <w:rPr>
          <w:b/>
          <w:bCs/>
        </w:rPr>
        <w:t>).</w:t>
      </w:r>
      <w:r w:rsidRPr="00AF34B8">
        <w:t xml:space="preserve"> </w:t>
      </w:r>
      <w:r w:rsidR="00E71E85" w:rsidRPr="00AF34B8">
        <w:t>C</w:t>
      </w:r>
      <w:r w:rsidRPr="00AF34B8">
        <w:t xml:space="preserve">liquez sur </w:t>
      </w:r>
      <w:r w:rsidRPr="00AF34B8">
        <w:rPr>
          <w:noProof/>
        </w:rPr>
        <w:drawing>
          <wp:inline distT="0" distB="0" distL="0" distR="0" wp14:anchorId="0EF36A4A" wp14:editId="2B416443">
            <wp:extent cx="232486" cy="31174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10D3" w14:textId="2592A710" w:rsidR="00481CD6" w:rsidRPr="00AF34B8" w:rsidRDefault="00912467" w:rsidP="00BE0EBB">
      <w:pPr>
        <w:pStyle w:val="Paragraphedeliste"/>
        <w:numPr>
          <w:ilvl w:val="0"/>
          <w:numId w:val="33"/>
        </w:numPr>
        <w:spacing w:before="0" w:after="160" w:line="259" w:lineRule="auto"/>
        <w:rPr>
          <w:u w:val="single"/>
        </w:rPr>
      </w:pPr>
      <w:r w:rsidRPr="00AF34B8">
        <w:t>Merge</w:t>
      </w:r>
      <w:r w:rsidR="00E71E85" w:rsidRPr="00AF34B8">
        <w:t xml:space="preserve"> la branche</w:t>
      </w:r>
      <w:r w:rsidR="00DC08D9">
        <w:t xml:space="preserve"> </w:t>
      </w:r>
      <w:proofErr w:type="spellStart"/>
      <w:r w:rsidRPr="00DC08D9">
        <w:rPr>
          <w:b/>
          <w:bCs/>
        </w:rPr>
        <w:t>FCT</w:t>
      </w:r>
      <w:r w:rsidR="00DC08D9">
        <w:rPr>
          <w:b/>
          <w:bCs/>
        </w:rPr>
        <w:t>_</w:t>
      </w:r>
      <w:r w:rsidR="00112391" w:rsidRPr="00DC08D9">
        <w:rPr>
          <w:b/>
          <w:bCs/>
        </w:rPr>
        <w:t>Armory</w:t>
      </w:r>
      <w:proofErr w:type="spellEnd"/>
      <w:r w:rsidR="00DC08D9">
        <w:rPr>
          <w:b/>
          <w:bCs/>
        </w:rPr>
        <w:t xml:space="preserve"> </w:t>
      </w:r>
      <w:r w:rsidR="00E71E85" w:rsidRPr="00AF34B8">
        <w:t xml:space="preserve">dans la branche </w:t>
      </w:r>
      <w:r w:rsidRPr="00DC08D9">
        <w:rPr>
          <w:b/>
          <w:bCs/>
        </w:rPr>
        <w:t>Main</w:t>
      </w:r>
      <w:r w:rsidR="00E71E85" w:rsidRPr="00AF34B8">
        <w:rPr>
          <w:b/>
          <w:bCs/>
          <w:u w:val="single"/>
        </w:rPr>
        <w:t>.</w:t>
      </w:r>
    </w:p>
    <w:p w14:paraId="38424221" w14:textId="77777777" w:rsidR="00A2672C" w:rsidRPr="00DC08D9" w:rsidRDefault="00A2672C" w:rsidP="00E71E85">
      <w:pPr>
        <w:spacing w:before="0" w:after="160" w:line="259" w:lineRule="auto"/>
        <w:rPr>
          <w:b/>
          <w:bCs/>
          <w:sz w:val="24"/>
          <w:szCs w:val="24"/>
        </w:rPr>
      </w:pPr>
    </w:p>
    <w:p w14:paraId="61DC27B0" w14:textId="5958A1C1" w:rsidR="00E71E85" w:rsidRPr="007F462F" w:rsidRDefault="00E71E85" w:rsidP="00E71E85">
      <w:pPr>
        <w:spacing w:before="0" w:after="160" w:line="259" w:lineRule="auto"/>
        <w:rPr>
          <w:b/>
          <w:bCs/>
          <w:sz w:val="24"/>
          <w:szCs w:val="24"/>
        </w:rPr>
      </w:pPr>
      <w:r w:rsidRPr="00A2672C">
        <w:rPr>
          <w:b/>
          <w:bCs/>
          <w:sz w:val="24"/>
          <w:szCs w:val="24"/>
          <w:lang w:val="en-CA"/>
        </w:rPr>
        <w:t xml:space="preserve">Fin du </w:t>
      </w:r>
      <w:proofErr w:type="spellStart"/>
      <w:r w:rsidRPr="00A2672C">
        <w:rPr>
          <w:b/>
          <w:bCs/>
          <w:sz w:val="24"/>
          <w:szCs w:val="24"/>
          <w:lang w:val="en-CA"/>
        </w:rPr>
        <w:t>laboratoire</w:t>
      </w:r>
      <w:proofErr w:type="spellEnd"/>
      <w:r w:rsidR="00A2672C" w:rsidRPr="00A2672C">
        <w:rPr>
          <w:b/>
          <w:bCs/>
          <w:sz w:val="24"/>
          <w:szCs w:val="24"/>
          <w:lang w:val="en-CA"/>
        </w:rPr>
        <w:t>!</w:t>
      </w:r>
    </w:p>
    <w:sectPr w:rsidR="00E71E85" w:rsidRPr="007F462F" w:rsidSect="009B3CF9">
      <w:headerReference w:type="default" r:id="rId25"/>
      <w:footerReference w:type="default" r:id="rId26"/>
      <w:pgSz w:w="12240" w:h="15840" w:code="1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600CD" w14:textId="77777777" w:rsidR="007E37B9" w:rsidRDefault="007E37B9" w:rsidP="000440BA">
      <w:r>
        <w:separator/>
      </w:r>
    </w:p>
  </w:endnote>
  <w:endnote w:type="continuationSeparator" w:id="0">
    <w:p w14:paraId="47A7CF5E" w14:textId="77777777" w:rsidR="007E37B9" w:rsidRDefault="007E37B9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1E2E4295" w:rsidR="000440BA" w:rsidRDefault="00BE635F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 xml:space="preserve">Mathieu Briau, </w:t>
    </w:r>
    <w:r w:rsidR="00497FB0">
      <w:t>Valérie Turgeon</w:t>
    </w:r>
    <w:r w:rsidR="00C85F5F">
      <w:t xml:space="preserve"> </w:t>
    </w:r>
    <w:r w:rsidR="00C64FCE">
      <w:t>et Thierry Giroux Veilleux</w:t>
    </w:r>
    <w:r w:rsidR="00497FB0">
      <w:tab/>
    </w:r>
    <w:r w:rsidR="00497FB0"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0618F" w14:textId="77777777" w:rsidR="007E37B9" w:rsidRDefault="007E37B9" w:rsidP="000440BA">
      <w:r>
        <w:separator/>
      </w:r>
    </w:p>
  </w:footnote>
  <w:footnote w:type="continuationSeparator" w:id="0">
    <w:p w14:paraId="55D939C8" w14:textId="77777777" w:rsidR="007E37B9" w:rsidRDefault="007E37B9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42EEDA27" w:rsidR="000440BA" w:rsidRDefault="000440BA" w:rsidP="000440BA">
    <w:pPr>
      <w:pStyle w:val="En-tte"/>
      <w:pBdr>
        <w:bottom w:val="single" w:sz="4" w:space="1" w:color="auto"/>
      </w:pBdr>
      <w:tabs>
        <w:tab w:val="clear" w:pos="9360"/>
        <w:tab w:val="right" w:pos="10065"/>
      </w:tabs>
    </w:pPr>
    <w:r>
      <w:t>420-3W6 Programmation Web transactionnelle</w:t>
    </w:r>
    <w:r>
      <w:tab/>
    </w:r>
    <w:r>
      <w:tab/>
    </w:r>
    <w:r w:rsidR="000F5A67">
      <w:t>S</w:t>
    </w:r>
    <w:r w:rsidR="00EE28AB">
      <w:t xml:space="preserve">éance </w:t>
    </w:r>
    <w:r w:rsidR="001C06F7">
      <w:t>0</w:t>
    </w:r>
    <w:r w:rsidR="00A90792">
      <w:t>2</w:t>
    </w:r>
    <w:r w:rsidR="00EE28AB">
      <w:t xml:space="preserve"> </w:t>
    </w:r>
    <w:r>
      <w:t>Laboratoire</w:t>
    </w:r>
    <w:r w:rsidR="007D29BF">
      <w:t xml:space="preserve"> </w:t>
    </w:r>
    <w:r w:rsidR="00A90792">
      <w:t>1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70C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70ADF"/>
    <w:multiLevelType w:val="hybridMultilevel"/>
    <w:tmpl w:val="696CE3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72742"/>
    <w:multiLevelType w:val="hybridMultilevel"/>
    <w:tmpl w:val="433A7F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131551"/>
    <w:multiLevelType w:val="hybridMultilevel"/>
    <w:tmpl w:val="33EAFFB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7802D2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A0C9B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271F8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71624"/>
    <w:multiLevelType w:val="hybridMultilevel"/>
    <w:tmpl w:val="FC563A2A"/>
    <w:lvl w:ilvl="0" w:tplc="FFFFFFF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954311"/>
    <w:multiLevelType w:val="hybridMultilevel"/>
    <w:tmpl w:val="814A65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A35BEB"/>
    <w:multiLevelType w:val="hybridMultilevel"/>
    <w:tmpl w:val="C8947B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6E363F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12782"/>
    <w:multiLevelType w:val="hybridMultilevel"/>
    <w:tmpl w:val="2D4C0D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A24C3C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F20004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012BC"/>
    <w:multiLevelType w:val="hybridMultilevel"/>
    <w:tmpl w:val="C374DD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B87FFA"/>
    <w:multiLevelType w:val="hybridMultilevel"/>
    <w:tmpl w:val="2D4C0D4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0543B2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334D8B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EC0681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A7897"/>
    <w:multiLevelType w:val="hybridMultilevel"/>
    <w:tmpl w:val="6E08B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B610DA"/>
    <w:multiLevelType w:val="hybridMultilevel"/>
    <w:tmpl w:val="81644F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275C02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417932"/>
    <w:multiLevelType w:val="hybridMultilevel"/>
    <w:tmpl w:val="814A65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77A43"/>
    <w:multiLevelType w:val="hybridMultilevel"/>
    <w:tmpl w:val="946A3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56F4B"/>
    <w:multiLevelType w:val="hybridMultilevel"/>
    <w:tmpl w:val="09F0B9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35103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DF4D34"/>
    <w:multiLevelType w:val="hybridMultilevel"/>
    <w:tmpl w:val="6D4EDF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770D4D"/>
    <w:multiLevelType w:val="hybridMultilevel"/>
    <w:tmpl w:val="814A65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523E99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DC17A7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DA33C6"/>
    <w:multiLevelType w:val="hybridMultilevel"/>
    <w:tmpl w:val="16AA00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B379A3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37455D"/>
    <w:multiLevelType w:val="hybridMultilevel"/>
    <w:tmpl w:val="C8947B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6A9D4EF6"/>
    <w:multiLevelType w:val="hybridMultilevel"/>
    <w:tmpl w:val="FC563A2A"/>
    <w:lvl w:ilvl="0" w:tplc="36BAFF18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6410F7"/>
    <w:multiLevelType w:val="hybridMultilevel"/>
    <w:tmpl w:val="00A625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B47420"/>
    <w:multiLevelType w:val="hybridMultilevel"/>
    <w:tmpl w:val="619864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ED71F6"/>
    <w:multiLevelType w:val="hybridMultilevel"/>
    <w:tmpl w:val="34D2DF2C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47E4B53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C51C1C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593E9B"/>
    <w:multiLevelType w:val="hybridMultilevel"/>
    <w:tmpl w:val="09F0B9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341423">
    <w:abstractNumId w:val="33"/>
    <w:lvlOverride w:ilvl="0">
      <w:startOverride w:val="1"/>
    </w:lvlOverride>
  </w:num>
  <w:num w:numId="2" w16cid:durableId="1249072923">
    <w:abstractNumId w:val="3"/>
  </w:num>
  <w:num w:numId="3" w16cid:durableId="1426615459">
    <w:abstractNumId w:val="39"/>
  </w:num>
  <w:num w:numId="4" w16cid:durableId="903831020">
    <w:abstractNumId w:val="16"/>
  </w:num>
  <w:num w:numId="5" w16cid:durableId="1126117731">
    <w:abstractNumId w:val="5"/>
  </w:num>
  <w:num w:numId="6" w16cid:durableId="1705716334">
    <w:abstractNumId w:val="36"/>
  </w:num>
  <w:num w:numId="7" w16cid:durableId="1665085087">
    <w:abstractNumId w:val="12"/>
  </w:num>
  <w:num w:numId="8" w16cid:durableId="1410880064">
    <w:abstractNumId w:val="10"/>
  </w:num>
  <w:num w:numId="9" w16cid:durableId="975792179">
    <w:abstractNumId w:val="2"/>
  </w:num>
  <w:num w:numId="10" w16cid:durableId="115297878">
    <w:abstractNumId w:val="29"/>
  </w:num>
  <w:num w:numId="11" w16cid:durableId="905451750">
    <w:abstractNumId w:val="13"/>
  </w:num>
  <w:num w:numId="12" w16cid:durableId="994840774">
    <w:abstractNumId w:val="28"/>
  </w:num>
  <w:num w:numId="13" w16cid:durableId="150410904">
    <w:abstractNumId w:val="6"/>
  </w:num>
  <w:num w:numId="14" w16cid:durableId="551581647">
    <w:abstractNumId w:val="25"/>
  </w:num>
  <w:num w:numId="15" w16cid:durableId="780758241">
    <w:abstractNumId w:val="1"/>
  </w:num>
  <w:num w:numId="16" w16cid:durableId="915434015">
    <w:abstractNumId w:val="0"/>
  </w:num>
  <w:num w:numId="17" w16cid:durableId="53623774">
    <w:abstractNumId w:val="17"/>
  </w:num>
  <w:num w:numId="18" w16cid:durableId="1034576244">
    <w:abstractNumId w:val="18"/>
  </w:num>
  <w:num w:numId="19" w16cid:durableId="931938860">
    <w:abstractNumId w:val="31"/>
  </w:num>
  <w:num w:numId="20" w16cid:durableId="2115710949">
    <w:abstractNumId w:val="30"/>
  </w:num>
  <w:num w:numId="21" w16cid:durableId="1819346417">
    <w:abstractNumId w:val="15"/>
  </w:num>
  <w:num w:numId="22" w16cid:durableId="821432404">
    <w:abstractNumId w:val="37"/>
  </w:num>
  <w:num w:numId="23" w16cid:durableId="1868256159">
    <w:abstractNumId w:val="11"/>
  </w:num>
  <w:num w:numId="24" w16cid:durableId="54163227">
    <w:abstractNumId w:val="9"/>
  </w:num>
  <w:num w:numId="25" w16cid:durableId="1593511335">
    <w:abstractNumId w:val="22"/>
  </w:num>
  <w:num w:numId="26" w16cid:durableId="480387948">
    <w:abstractNumId w:val="23"/>
  </w:num>
  <w:num w:numId="27" w16cid:durableId="182478819">
    <w:abstractNumId w:val="40"/>
  </w:num>
  <w:num w:numId="28" w16cid:durableId="2084183320">
    <w:abstractNumId w:val="26"/>
  </w:num>
  <w:num w:numId="29" w16cid:durableId="1810705658">
    <w:abstractNumId w:val="20"/>
  </w:num>
  <w:num w:numId="30" w16cid:durableId="1056590438">
    <w:abstractNumId w:val="35"/>
  </w:num>
  <w:num w:numId="31" w16cid:durableId="1498492843">
    <w:abstractNumId w:val="4"/>
  </w:num>
  <w:num w:numId="32" w16cid:durableId="1813018439">
    <w:abstractNumId w:val="24"/>
  </w:num>
  <w:num w:numId="33" w16cid:durableId="297031608">
    <w:abstractNumId w:val="21"/>
  </w:num>
  <w:num w:numId="34" w16cid:durableId="2099133499">
    <w:abstractNumId w:val="38"/>
  </w:num>
  <w:num w:numId="35" w16cid:durableId="834879954">
    <w:abstractNumId w:val="32"/>
  </w:num>
  <w:num w:numId="36" w16cid:durableId="1419868394">
    <w:abstractNumId w:val="14"/>
  </w:num>
  <w:num w:numId="37" w16cid:durableId="116920251">
    <w:abstractNumId w:val="19"/>
  </w:num>
  <w:num w:numId="38" w16cid:durableId="2069452608">
    <w:abstractNumId w:val="34"/>
  </w:num>
  <w:num w:numId="39" w16cid:durableId="579025901">
    <w:abstractNumId w:val="7"/>
  </w:num>
  <w:num w:numId="40" w16cid:durableId="2088844907">
    <w:abstractNumId w:val="27"/>
  </w:num>
  <w:num w:numId="41" w16cid:durableId="852065292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>
      <o:colormru v:ext="edit" colors="#ebf9f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01AE1"/>
    <w:rsid w:val="00007599"/>
    <w:rsid w:val="00010224"/>
    <w:rsid w:val="00012188"/>
    <w:rsid w:val="00013D63"/>
    <w:rsid w:val="00022377"/>
    <w:rsid w:val="00022D71"/>
    <w:rsid w:val="000301CA"/>
    <w:rsid w:val="00031279"/>
    <w:rsid w:val="00034531"/>
    <w:rsid w:val="00034FC6"/>
    <w:rsid w:val="00036CA5"/>
    <w:rsid w:val="00040226"/>
    <w:rsid w:val="00041C39"/>
    <w:rsid w:val="000440BA"/>
    <w:rsid w:val="0006090B"/>
    <w:rsid w:val="000634F2"/>
    <w:rsid w:val="00072148"/>
    <w:rsid w:val="00073479"/>
    <w:rsid w:val="00073AD4"/>
    <w:rsid w:val="00081591"/>
    <w:rsid w:val="0008663C"/>
    <w:rsid w:val="000904C4"/>
    <w:rsid w:val="000931B3"/>
    <w:rsid w:val="000A0FE2"/>
    <w:rsid w:val="000B0CA2"/>
    <w:rsid w:val="000B3153"/>
    <w:rsid w:val="000C18D0"/>
    <w:rsid w:val="000C74CA"/>
    <w:rsid w:val="000D7830"/>
    <w:rsid w:val="000E247A"/>
    <w:rsid w:val="000E4792"/>
    <w:rsid w:val="000E51AA"/>
    <w:rsid w:val="000E72CA"/>
    <w:rsid w:val="000E7516"/>
    <w:rsid w:val="000F0EB2"/>
    <w:rsid w:val="000F34A1"/>
    <w:rsid w:val="000F5204"/>
    <w:rsid w:val="000F55FC"/>
    <w:rsid w:val="000F5A67"/>
    <w:rsid w:val="000F5FAD"/>
    <w:rsid w:val="000F68B8"/>
    <w:rsid w:val="000F6C0D"/>
    <w:rsid w:val="00103113"/>
    <w:rsid w:val="00112391"/>
    <w:rsid w:val="00113955"/>
    <w:rsid w:val="00114162"/>
    <w:rsid w:val="00114ABC"/>
    <w:rsid w:val="00115829"/>
    <w:rsid w:val="00120007"/>
    <w:rsid w:val="00122454"/>
    <w:rsid w:val="00122E43"/>
    <w:rsid w:val="00123AC0"/>
    <w:rsid w:val="001253B8"/>
    <w:rsid w:val="00145D1A"/>
    <w:rsid w:val="0015214C"/>
    <w:rsid w:val="001634E0"/>
    <w:rsid w:val="00164878"/>
    <w:rsid w:val="001704D5"/>
    <w:rsid w:val="00185B53"/>
    <w:rsid w:val="00187CA4"/>
    <w:rsid w:val="001948E6"/>
    <w:rsid w:val="00195EDD"/>
    <w:rsid w:val="001B00D6"/>
    <w:rsid w:val="001B0254"/>
    <w:rsid w:val="001B109B"/>
    <w:rsid w:val="001C06F7"/>
    <w:rsid w:val="001C44A3"/>
    <w:rsid w:val="001C779D"/>
    <w:rsid w:val="001D2881"/>
    <w:rsid w:val="001D3531"/>
    <w:rsid w:val="001E4EA4"/>
    <w:rsid w:val="001F0788"/>
    <w:rsid w:val="001F0B5A"/>
    <w:rsid w:val="001F7A73"/>
    <w:rsid w:val="00201DF5"/>
    <w:rsid w:val="0020383C"/>
    <w:rsid w:val="00217BF2"/>
    <w:rsid w:val="002271E1"/>
    <w:rsid w:val="002302A6"/>
    <w:rsid w:val="00234C76"/>
    <w:rsid w:val="00240186"/>
    <w:rsid w:val="00242229"/>
    <w:rsid w:val="00243C3A"/>
    <w:rsid w:val="00245FD3"/>
    <w:rsid w:val="00246D2A"/>
    <w:rsid w:val="00251B07"/>
    <w:rsid w:val="00257E6C"/>
    <w:rsid w:val="002609FF"/>
    <w:rsid w:val="0026794D"/>
    <w:rsid w:val="002829D0"/>
    <w:rsid w:val="00294642"/>
    <w:rsid w:val="002A01E6"/>
    <w:rsid w:val="002A113C"/>
    <w:rsid w:val="002A50FB"/>
    <w:rsid w:val="002B7941"/>
    <w:rsid w:val="002B7DA4"/>
    <w:rsid w:val="002C1EAC"/>
    <w:rsid w:val="002C5B35"/>
    <w:rsid w:val="002D01AB"/>
    <w:rsid w:val="002D3865"/>
    <w:rsid w:val="002E055A"/>
    <w:rsid w:val="002E19E4"/>
    <w:rsid w:val="002E4763"/>
    <w:rsid w:val="002E749C"/>
    <w:rsid w:val="002F2380"/>
    <w:rsid w:val="002F7840"/>
    <w:rsid w:val="00300BB8"/>
    <w:rsid w:val="00304432"/>
    <w:rsid w:val="00304B6F"/>
    <w:rsid w:val="00322A1C"/>
    <w:rsid w:val="00322B48"/>
    <w:rsid w:val="00324609"/>
    <w:rsid w:val="00325BE4"/>
    <w:rsid w:val="003266D8"/>
    <w:rsid w:val="00326C0A"/>
    <w:rsid w:val="00332BD3"/>
    <w:rsid w:val="00335FF3"/>
    <w:rsid w:val="003419D3"/>
    <w:rsid w:val="003433DF"/>
    <w:rsid w:val="003436FA"/>
    <w:rsid w:val="003451C3"/>
    <w:rsid w:val="00346BE1"/>
    <w:rsid w:val="00346C7A"/>
    <w:rsid w:val="00352258"/>
    <w:rsid w:val="00354ED2"/>
    <w:rsid w:val="0035758F"/>
    <w:rsid w:val="00361A83"/>
    <w:rsid w:val="00362148"/>
    <w:rsid w:val="00374B4A"/>
    <w:rsid w:val="00382B2C"/>
    <w:rsid w:val="00394B4B"/>
    <w:rsid w:val="00396777"/>
    <w:rsid w:val="003A0825"/>
    <w:rsid w:val="003A2661"/>
    <w:rsid w:val="003A361B"/>
    <w:rsid w:val="003B09DB"/>
    <w:rsid w:val="003B2A8F"/>
    <w:rsid w:val="003B4C01"/>
    <w:rsid w:val="003B7122"/>
    <w:rsid w:val="003C4773"/>
    <w:rsid w:val="003C780B"/>
    <w:rsid w:val="003D53AC"/>
    <w:rsid w:val="003E076C"/>
    <w:rsid w:val="003F00D8"/>
    <w:rsid w:val="003F1BDE"/>
    <w:rsid w:val="003F672A"/>
    <w:rsid w:val="00410273"/>
    <w:rsid w:val="00415C0D"/>
    <w:rsid w:val="004163C3"/>
    <w:rsid w:val="00421B7E"/>
    <w:rsid w:val="00422562"/>
    <w:rsid w:val="00450A71"/>
    <w:rsid w:val="00452B9E"/>
    <w:rsid w:val="00461D3D"/>
    <w:rsid w:val="004716F3"/>
    <w:rsid w:val="00474950"/>
    <w:rsid w:val="004808F9"/>
    <w:rsid w:val="00481CD6"/>
    <w:rsid w:val="00482E7F"/>
    <w:rsid w:val="00483307"/>
    <w:rsid w:val="0048643D"/>
    <w:rsid w:val="00486B07"/>
    <w:rsid w:val="00490383"/>
    <w:rsid w:val="004929D2"/>
    <w:rsid w:val="00492A2F"/>
    <w:rsid w:val="00497FB0"/>
    <w:rsid w:val="004A03D9"/>
    <w:rsid w:val="004A0896"/>
    <w:rsid w:val="004B7895"/>
    <w:rsid w:val="004D01BB"/>
    <w:rsid w:val="004E3662"/>
    <w:rsid w:val="004E6C15"/>
    <w:rsid w:val="004F1645"/>
    <w:rsid w:val="004F1D61"/>
    <w:rsid w:val="005034F0"/>
    <w:rsid w:val="00505F12"/>
    <w:rsid w:val="0051029D"/>
    <w:rsid w:val="00511D41"/>
    <w:rsid w:val="0051500C"/>
    <w:rsid w:val="0051761F"/>
    <w:rsid w:val="005237B7"/>
    <w:rsid w:val="0052787A"/>
    <w:rsid w:val="00536D1B"/>
    <w:rsid w:val="00543968"/>
    <w:rsid w:val="00543FB3"/>
    <w:rsid w:val="00545EE0"/>
    <w:rsid w:val="00546BE3"/>
    <w:rsid w:val="0055226F"/>
    <w:rsid w:val="005540A3"/>
    <w:rsid w:val="00555CF3"/>
    <w:rsid w:val="00556254"/>
    <w:rsid w:val="00560CDE"/>
    <w:rsid w:val="00565AEE"/>
    <w:rsid w:val="005663E9"/>
    <w:rsid w:val="00566EA4"/>
    <w:rsid w:val="00567155"/>
    <w:rsid w:val="00573238"/>
    <w:rsid w:val="0057775F"/>
    <w:rsid w:val="0058265C"/>
    <w:rsid w:val="0058521E"/>
    <w:rsid w:val="00592634"/>
    <w:rsid w:val="005939C8"/>
    <w:rsid w:val="0059409A"/>
    <w:rsid w:val="00594895"/>
    <w:rsid w:val="00594934"/>
    <w:rsid w:val="00595064"/>
    <w:rsid w:val="0059508E"/>
    <w:rsid w:val="00596979"/>
    <w:rsid w:val="005A036A"/>
    <w:rsid w:val="005A0E4E"/>
    <w:rsid w:val="005A38C4"/>
    <w:rsid w:val="005A6A33"/>
    <w:rsid w:val="005B0D3C"/>
    <w:rsid w:val="005B53A8"/>
    <w:rsid w:val="005B6BE9"/>
    <w:rsid w:val="005B6CA4"/>
    <w:rsid w:val="005C4EE8"/>
    <w:rsid w:val="005D1A3E"/>
    <w:rsid w:val="005D2792"/>
    <w:rsid w:val="005D3AD5"/>
    <w:rsid w:val="005E14CE"/>
    <w:rsid w:val="005F4C6E"/>
    <w:rsid w:val="005F50AC"/>
    <w:rsid w:val="005F5A0D"/>
    <w:rsid w:val="005F782B"/>
    <w:rsid w:val="006058A9"/>
    <w:rsid w:val="0061163D"/>
    <w:rsid w:val="00612B8C"/>
    <w:rsid w:val="00625624"/>
    <w:rsid w:val="0063248F"/>
    <w:rsid w:val="00635CC1"/>
    <w:rsid w:val="00636DB5"/>
    <w:rsid w:val="00641291"/>
    <w:rsid w:val="00646A99"/>
    <w:rsid w:val="00647ADB"/>
    <w:rsid w:val="00650244"/>
    <w:rsid w:val="00651B67"/>
    <w:rsid w:val="00652DB1"/>
    <w:rsid w:val="00653762"/>
    <w:rsid w:val="00663943"/>
    <w:rsid w:val="00664BDE"/>
    <w:rsid w:val="00667F8C"/>
    <w:rsid w:val="00680CAC"/>
    <w:rsid w:val="00680FA2"/>
    <w:rsid w:val="0069709B"/>
    <w:rsid w:val="006A165F"/>
    <w:rsid w:val="006A2179"/>
    <w:rsid w:val="006A36EC"/>
    <w:rsid w:val="006A681F"/>
    <w:rsid w:val="006B1078"/>
    <w:rsid w:val="006B4D87"/>
    <w:rsid w:val="006C3CF7"/>
    <w:rsid w:val="006C5EBA"/>
    <w:rsid w:val="006D1A06"/>
    <w:rsid w:val="006D1D07"/>
    <w:rsid w:val="006D22D1"/>
    <w:rsid w:val="006D2C53"/>
    <w:rsid w:val="006D45F4"/>
    <w:rsid w:val="006D6D2B"/>
    <w:rsid w:val="006D7375"/>
    <w:rsid w:val="006E2E70"/>
    <w:rsid w:val="006E4404"/>
    <w:rsid w:val="006E50B9"/>
    <w:rsid w:val="006E535E"/>
    <w:rsid w:val="006E7617"/>
    <w:rsid w:val="006F2BCD"/>
    <w:rsid w:val="006F4B7F"/>
    <w:rsid w:val="006F643A"/>
    <w:rsid w:val="007008BE"/>
    <w:rsid w:val="0070328E"/>
    <w:rsid w:val="00707E7F"/>
    <w:rsid w:val="00715A0A"/>
    <w:rsid w:val="00715EAE"/>
    <w:rsid w:val="007236B2"/>
    <w:rsid w:val="007314C3"/>
    <w:rsid w:val="00734888"/>
    <w:rsid w:val="007351F2"/>
    <w:rsid w:val="007358AA"/>
    <w:rsid w:val="00737D73"/>
    <w:rsid w:val="00741DE1"/>
    <w:rsid w:val="007522F8"/>
    <w:rsid w:val="007544F2"/>
    <w:rsid w:val="00755A64"/>
    <w:rsid w:val="00756F4E"/>
    <w:rsid w:val="00764A1A"/>
    <w:rsid w:val="00765BB4"/>
    <w:rsid w:val="00776F3C"/>
    <w:rsid w:val="00782FC7"/>
    <w:rsid w:val="00790B3C"/>
    <w:rsid w:val="00795C72"/>
    <w:rsid w:val="007A01D1"/>
    <w:rsid w:val="007A163B"/>
    <w:rsid w:val="007A6C0C"/>
    <w:rsid w:val="007A7034"/>
    <w:rsid w:val="007A7BBE"/>
    <w:rsid w:val="007B47EA"/>
    <w:rsid w:val="007C1D14"/>
    <w:rsid w:val="007C4BA3"/>
    <w:rsid w:val="007D29BF"/>
    <w:rsid w:val="007D3E77"/>
    <w:rsid w:val="007D4CBC"/>
    <w:rsid w:val="007D7E9E"/>
    <w:rsid w:val="007E37B9"/>
    <w:rsid w:val="007E3FBE"/>
    <w:rsid w:val="007E5B2E"/>
    <w:rsid w:val="007E7532"/>
    <w:rsid w:val="007F0702"/>
    <w:rsid w:val="007F0E66"/>
    <w:rsid w:val="007F462F"/>
    <w:rsid w:val="0080385D"/>
    <w:rsid w:val="00822DAA"/>
    <w:rsid w:val="00824242"/>
    <w:rsid w:val="008262B4"/>
    <w:rsid w:val="00834B8F"/>
    <w:rsid w:val="0083527E"/>
    <w:rsid w:val="00840A61"/>
    <w:rsid w:val="00850182"/>
    <w:rsid w:val="008550C0"/>
    <w:rsid w:val="0085714A"/>
    <w:rsid w:val="00857EF2"/>
    <w:rsid w:val="00861F5C"/>
    <w:rsid w:val="008636BA"/>
    <w:rsid w:val="00876978"/>
    <w:rsid w:val="0088388F"/>
    <w:rsid w:val="008A2985"/>
    <w:rsid w:val="008A7602"/>
    <w:rsid w:val="008B2C2E"/>
    <w:rsid w:val="008B766C"/>
    <w:rsid w:val="008C46A8"/>
    <w:rsid w:val="008C7292"/>
    <w:rsid w:val="008D36B1"/>
    <w:rsid w:val="008D46E8"/>
    <w:rsid w:val="008D7989"/>
    <w:rsid w:val="008E02EA"/>
    <w:rsid w:val="008E73D1"/>
    <w:rsid w:val="008F7894"/>
    <w:rsid w:val="00902E53"/>
    <w:rsid w:val="00912467"/>
    <w:rsid w:val="00914FBD"/>
    <w:rsid w:val="00920839"/>
    <w:rsid w:val="00923F50"/>
    <w:rsid w:val="009257A1"/>
    <w:rsid w:val="00926DDC"/>
    <w:rsid w:val="0092711E"/>
    <w:rsid w:val="0092776F"/>
    <w:rsid w:val="0093041E"/>
    <w:rsid w:val="009379FA"/>
    <w:rsid w:val="00942B1D"/>
    <w:rsid w:val="00943C90"/>
    <w:rsid w:val="00957B5F"/>
    <w:rsid w:val="00970D7A"/>
    <w:rsid w:val="0097198C"/>
    <w:rsid w:val="00974D5C"/>
    <w:rsid w:val="00977518"/>
    <w:rsid w:val="00980C57"/>
    <w:rsid w:val="00982F43"/>
    <w:rsid w:val="009830A1"/>
    <w:rsid w:val="00983875"/>
    <w:rsid w:val="009878BC"/>
    <w:rsid w:val="009A0DCD"/>
    <w:rsid w:val="009A1B27"/>
    <w:rsid w:val="009A3CBA"/>
    <w:rsid w:val="009A5F99"/>
    <w:rsid w:val="009B01EA"/>
    <w:rsid w:val="009B0B45"/>
    <w:rsid w:val="009B1CEA"/>
    <w:rsid w:val="009B3CF9"/>
    <w:rsid w:val="009B56FB"/>
    <w:rsid w:val="009B6B47"/>
    <w:rsid w:val="009C6BA0"/>
    <w:rsid w:val="009D1263"/>
    <w:rsid w:val="009D6B6D"/>
    <w:rsid w:val="009D74DB"/>
    <w:rsid w:val="009E2ABE"/>
    <w:rsid w:val="009E2B18"/>
    <w:rsid w:val="009F5846"/>
    <w:rsid w:val="00A0206F"/>
    <w:rsid w:val="00A024AC"/>
    <w:rsid w:val="00A044DB"/>
    <w:rsid w:val="00A0625B"/>
    <w:rsid w:val="00A06E63"/>
    <w:rsid w:val="00A07E5F"/>
    <w:rsid w:val="00A10B1E"/>
    <w:rsid w:val="00A123E9"/>
    <w:rsid w:val="00A140A3"/>
    <w:rsid w:val="00A15C3C"/>
    <w:rsid w:val="00A167A2"/>
    <w:rsid w:val="00A174BC"/>
    <w:rsid w:val="00A175E1"/>
    <w:rsid w:val="00A17DC7"/>
    <w:rsid w:val="00A2672C"/>
    <w:rsid w:val="00A27506"/>
    <w:rsid w:val="00A315D4"/>
    <w:rsid w:val="00A34EE3"/>
    <w:rsid w:val="00A374A3"/>
    <w:rsid w:val="00A37C30"/>
    <w:rsid w:val="00A448D2"/>
    <w:rsid w:val="00A510B1"/>
    <w:rsid w:val="00A57639"/>
    <w:rsid w:val="00A57C8D"/>
    <w:rsid w:val="00A657DC"/>
    <w:rsid w:val="00A66DA9"/>
    <w:rsid w:val="00A70AB9"/>
    <w:rsid w:val="00A71782"/>
    <w:rsid w:val="00A73F68"/>
    <w:rsid w:val="00A77521"/>
    <w:rsid w:val="00A777FB"/>
    <w:rsid w:val="00A814C3"/>
    <w:rsid w:val="00A83688"/>
    <w:rsid w:val="00A841B8"/>
    <w:rsid w:val="00A84AAF"/>
    <w:rsid w:val="00A867C1"/>
    <w:rsid w:val="00A87542"/>
    <w:rsid w:val="00A90792"/>
    <w:rsid w:val="00A90F0E"/>
    <w:rsid w:val="00A94858"/>
    <w:rsid w:val="00AA3DDC"/>
    <w:rsid w:val="00AB3256"/>
    <w:rsid w:val="00AB32CB"/>
    <w:rsid w:val="00AB5311"/>
    <w:rsid w:val="00AB6719"/>
    <w:rsid w:val="00AB7A08"/>
    <w:rsid w:val="00AC0EFD"/>
    <w:rsid w:val="00AC61CC"/>
    <w:rsid w:val="00AC7665"/>
    <w:rsid w:val="00AD213B"/>
    <w:rsid w:val="00AD54CA"/>
    <w:rsid w:val="00AD7EDD"/>
    <w:rsid w:val="00AF34B8"/>
    <w:rsid w:val="00AF6F74"/>
    <w:rsid w:val="00B02C17"/>
    <w:rsid w:val="00B11A3D"/>
    <w:rsid w:val="00B12F05"/>
    <w:rsid w:val="00B13D76"/>
    <w:rsid w:val="00B1415A"/>
    <w:rsid w:val="00B16402"/>
    <w:rsid w:val="00B271DC"/>
    <w:rsid w:val="00B324D9"/>
    <w:rsid w:val="00B36ED9"/>
    <w:rsid w:val="00B402D6"/>
    <w:rsid w:val="00B43CEA"/>
    <w:rsid w:val="00B43FDE"/>
    <w:rsid w:val="00B44041"/>
    <w:rsid w:val="00B60B84"/>
    <w:rsid w:val="00B635A5"/>
    <w:rsid w:val="00B67076"/>
    <w:rsid w:val="00B71EA8"/>
    <w:rsid w:val="00B74478"/>
    <w:rsid w:val="00B762B1"/>
    <w:rsid w:val="00B77E23"/>
    <w:rsid w:val="00B84308"/>
    <w:rsid w:val="00B877AF"/>
    <w:rsid w:val="00B92A69"/>
    <w:rsid w:val="00B94281"/>
    <w:rsid w:val="00B947D5"/>
    <w:rsid w:val="00BA5431"/>
    <w:rsid w:val="00BB21CB"/>
    <w:rsid w:val="00BB299C"/>
    <w:rsid w:val="00BB2F81"/>
    <w:rsid w:val="00BB312F"/>
    <w:rsid w:val="00BB39D8"/>
    <w:rsid w:val="00BB437A"/>
    <w:rsid w:val="00BB76BD"/>
    <w:rsid w:val="00BC303D"/>
    <w:rsid w:val="00BD0D88"/>
    <w:rsid w:val="00BD5F0B"/>
    <w:rsid w:val="00BD6A1E"/>
    <w:rsid w:val="00BE0EBB"/>
    <w:rsid w:val="00BE2E51"/>
    <w:rsid w:val="00BE635F"/>
    <w:rsid w:val="00BE6EBB"/>
    <w:rsid w:val="00BF2096"/>
    <w:rsid w:val="00BF6051"/>
    <w:rsid w:val="00C05596"/>
    <w:rsid w:val="00C07B05"/>
    <w:rsid w:val="00C10BEA"/>
    <w:rsid w:val="00C1589E"/>
    <w:rsid w:val="00C15B5C"/>
    <w:rsid w:val="00C17950"/>
    <w:rsid w:val="00C238E8"/>
    <w:rsid w:val="00C249DA"/>
    <w:rsid w:val="00C24FA8"/>
    <w:rsid w:val="00C27F81"/>
    <w:rsid w:val="00C31C2E"/>
    <w:rsid w:val="00C4322F"/>
    <w:rsid w:val="00C47237"/>
    <w:rsid w:val="00C52A93"/>
    <w:rsid w:val="00C54201"/>
    <w:rsid w:val="00C64FCE"/>
    <w:rsid w:val="00C66749"/>
    <w:rsid w:val="00C668EA"/>
    <w:rsid w:val="00C70A3F"/>
    <w:rsid w:val="00C710E1"/>
    <w:rsid w:val="00C720F6"/>
    <w:rsid w:val="00C727ED"/>
    <w:rsid w:val="00C75850"/>
    <w:rsid w:val="00C764FD"/>
    <w:rsid w:val="00C82359"/>
    <w:rsid w:val="00C82EE4"/>
    <w:rsid w:val="00C85F5F"/>
    <w:rsid w:val="00C905E5"/>
    <w:rsid w:val="00C940C0"/>
    <w:rsid w:val="00C96BB5"/>
    <w:rsid w:val="00CA16DD"/>
    <w:rsid w:val="00CB1CC2"/>
    <w:rsid w:val="00CC4939"/>
    <w:rsid w:val="00CC4DE5"/>
    <w:rsid w:val="00CC4F9D"/>
    <w:rsid w:val="00CC5D0C"/>
    <w:rsid w:val="00CC5DDB"/>
    <w:rsid w:val="00CD098C"/>
    <w:rsid w:val="00CD4ECB"/>
    <w:rsid w:val="00CD4F37"/>
    <w:rsid w:val="00CE2E5B"/>
    <w:rsid w:val="00CE3AB1"/>
    <w:rsid w:val="00CE57EF"/>
    <w:rsid w:val="00CF09F2"/>
    <w:rsid w:val="00D01790"/>
    <w:rsid w:val="00D05EF2"/>
    <w:rsid w:val="00D109CC"/>
    <w:rsid w:val="00D10A9E"/>
    <w:rsid w:val="00D22D66"/>
    <w:rsid w:val="00D23362"/>
    <w:rsid w:val="00D2351F"/>
    <w:rsid w:val="00D26CE9"/>
    <w:rsid w:val="00D31905"/>
    <w:rsid w:val="00D33AF8"/>
    <w:rsid w:val="00D6283D"/>
    <w:rsid w:val="00D631B1"/>
    <w:rsid w:val="00D67689"/>
    <w:rsid w:val="00D70685"/>
    <w:rsid w:val="00D73934"/>
    <w:rsid w:val="00D73A07"/>
    <w:rsid w:val="00D7602A"/>
    <w:rsid w:val="00D80FAB"/>
    <w:rsid w:val="00D81875"/>
    <w:rsid w:val="00D85C87"/>
    <w:rsid w:val="00D87368"/>
    <w:rsid w:val="00D97C47"/>
    <w:rsid w:val="00DA6EB3"/>
    <w:rsid w:val="00DC08D9"/>
    <w:rsid w:val="00DC377F"/>
    <w:rsid w:val="00DC44D2"/>
    <w:rsid w:val="00DD0ABC"/>
    <w:rsid w:val="00DD161B"/>
    <w:rsid w:val="00DD1638"/>
    <w:rsid w:val="00DD22D0"/>
    <w:rsid w:val="00DD2FA9"/>
    <w:rsid w:val="00DD4AD1"/>
    <w:rsid w:val="00DE0DD1"/>
    <w:rsid w:val="00DE19C4"/>
    <w:rsid w:val="00DE28C7"/>
    <w:rsid w:val="00DE7046"/>
    <w:rsid w:val="00DF6445"/>
    <w:rsid w:val="00DF64F9"/>
    <w:rsid w:val="00DF7021"/>
    <w:rsid w:val="00E04CBD"/>
    <w:rsid w:val="00E10CC3"/>
    <w:rsid w:val="00E22008"/>
    <w:rsid w:val="00E221E5"/>
    <w:rsid w:val="00E26F56"/>
    <w:rsid w:val="00E309EA"/>
    <w:rsid w:val="00E35F65"/>
    <w:rsid w:val="00E36052"/>
    <w:rsid w:val="00E478F5"/>
    <w:rsid w:val="00E527B2"/>
    <w:rsid w:val="00E62BB3"/>
    <w:rsid w:val="00E67115"/>
    <w:rsid w:val="00E71E85"/>
    <w:rsid w:val="00E7443C"/>
    <w:rsid w:val="00E75EE4"/>
    <w:rsid w:val="00EA1A1C"/>
    <w:rsid w:val="00EA1A7F"/>
    <w:rsid w:val="00EA67D6"/>
    <w:rsid w:val="00EB0815"/>
    <w:rsid w:val="00EB50C7"/>
    <w:rsid w:val="00EB5B7F"/>
    <w:rsid w:val="00EC09D4"/>
    <w:rsid w:val="00EC14E2"/>
    <w:rsid w:val="00EC2D89"/>
    <w:rsid w:val="00EC4846"/>
    <w:rsid w:val="00ED0E67"/>
    <w:rsid w:val="00ED4BCF"/>
    <w:rsid w:val="00ED58FD"/>
    <w:rsid w:val="00EE02BC"/>
    <w:rsid w:val="00EE28AB"/>
    <w:rsid w:val="00EF0745"/>
    <w:rsid w:val="00EF4F2A"/>
    <w:rsid w:val="00EF5C1B"/>
    <w:rsid w:val="00EF62B5"/>
    <w:rsid w:val="00F14EDA"/>
    <w:rsid w:val="00F158F5"/>
    <w:rsid w:val="00F15BF3"/>
    <w:rsid w:val="00F210FC"/>
    <w:rsid w:val="00F23A0A"/>
    <w:rsid w:val="00F32981"/>
    <w:rsid w:val="00F34107"/>
    <w:rsid w:val="00F372B6"/>
    <w:rsid w:val="00F41860"/>
    <w:rsid w:val="00F46218"/>
    <w:rsid w:val="00F47CF5"/>
    <w:rsid w:val="00F50DC2"/>
    <w:rsid w:val="00F565F6"/>
    <w:rsid w:val="00F61568"/>
    <w:rsid w:val="00F6208A"/>
    <w:rsid w:val="00F76E56"/>
    <w:rsid w:val="00F77051"/>
    <w:rsid w:val="00F8076B"/>
    <w:rsid w:val="00F81923"/>
    <w:rsid w:val="00F933D4"/>
    <w:rsid w:val="00F94669"/>
    <w:rsid w:val="00FA0D0B"/>
    <w:rsid w:val="00FA1C6A"/>
    <w:rsid w:val="00FA245A"/>
    <w:rsid w:val="00FA3D20"/>
    <w:rsid w:val="00FA3FEC"/>
    <w:rsid w:val="00FB1D20"/>
    <w:rsid w:val="00FB77C3"/>
    <w:rsid w:val="00FC08CC"/>
    <w:rsid w:val="00FC71FC"/>
    <w:rsid w:val="00FC7370"/>
    <w:rsid w:val="00FD60CB"/>
    <w:rsid w:val="00FF3542"/>
    <w:rsid w:val="00FF4BAD"/>
    <w:rsid w:val="00FF5D83"/>
    <w:rsid w:val="00FF6EA0"/>
    <w:rsid w:val="00FF7136"/>
    <w:rsid w:val="48C48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bf9ff"/>
    </o:shapedefaults>
    <o:shapelayout v:ext="edit">
      <o:idmap v:ext="edit" data="2"/>
    </o:shapelayout>
  </w:shapeDefaults>
  <w:decimalSymbol w:val="."/>
  <w:listSeparator w:val=",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pBdr>
      <w:shd w:val="clear" w:color="auto" w:fill="418AB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7E7F0" w:themeColor="accent1" w:themeTint="33"/>
        <w:left w:val="single" w:sz="24" w:space="0" w:color="D7E7F0" w:themeColor="accent1" w:themeTint="33"/>
        <w:bottom w:val="single" w:sz="24" w:space="0" w:color="D7E7F0" w:themeColor="accent1" w:themeTint="33"/>
        <w:right w:val="single" w:sz="24" w:space="0" w:color="D7E7F0" w:themeColor="accent1" w:themeTint="33"/>
      </w:pBdr>
      <w:shd w:val="clear" w:color="auto" w:fill="D7E7F0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FB0"/>
    <w:pPr>
      <w:pBdr>
        <w:top w:val="single" w:sz="6" w:space="2" w:color="418AB3" w:themeColor="accent1"/>
      </w:pBdr>
      <w:spacing w:before="300" w:after="0"/>
      <w:outlineLvl w:val="2"/>
    </w:pPr>
    <w:rPr>
      <w:caps/>
      <w:color w:val="204458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18AB3" w:themeColor="accent1"/>
      </w:pBdr>
      <w:spacing w:before="200" w:after="0"/>
      <w:outlineLvl w:val="3"/>
    </w:pPr>
    <w:rPr>
      <w:caps/>
      <w:color w:val="306785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18AB3" w:themeColor="accent1"/>
      </w:pBdr>
      <w:spacing w:before="200" w:after="0"/>
      <w:outlineLvl w:val="4"/>
    </w:pPr>
    <w:rPr>
      <w:caps/>
      <w:color w:val="306785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18AB3" w:themeColor="accent1"/>
      </w:pBdr>
      <w:spacing w:before="200" w:after="0"/>
      <w:outlineLvl w:val="5"/>
    </w:pPr>
    <w:rPr>
      <w:caps/>
      <w:color w:val="306785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306785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7E7F0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18AB3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497FB0"/>
    <w:rPr>
      <w:caps/>
      <w:color w:val="20445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306785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204458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18AB3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18AB3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204458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204458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18AB3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18AB3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Hyperlien">
    <w:name w:val="Hyperlink"/>
    <w:basedOn w:val="Policepardfaut"/>
    <w:uiPriority w:val="99"/>
    <w:unhideWhenUsed/>
    <w:rsid w:val="009B6B47"/>
    <w:rPr>
      <w:color w:val="F59E00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visit">
    <w:name w:val="FollowedHyperlink"/>
    <w:basedOn w:val="Policepardfaut"/>
    <w:uiPriority w:val="99"/>
    <w:semiHidden/>
    <w:unhideWhenUsed/>
    <w:rsid w:val="00D109CC"/>
    <w:rPr>
      <w:color w:val="B2B2B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905E5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unhideWhenUsed/>
    <w:rsid w:val="00C64FC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64FCE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C64FCE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ocalhost:NNNN/zombie/create" TargetMode="External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Palissad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A5DC8B6-1F73-4844-8DA8-B484D55D7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414</TotalTime>
  <Pages>23</Pages>
  <Words>4373</Words>
  <Characters>24928</Characters>
  <Application>Microsoft Office Word</Application>
  <DocSecurity>0</DocSecurity>
  <Lines>207</Lines>
  <Paragraphs>58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mathieu.briau</dc:creator>
  <cp:keywords/>
  <dc:description/>
  <cp:lastModifiedBy>Alexander Ellegaard</cp:lastModifiedBy>
  <cp:revision>49</cp:revision>
  <dcterms:created xsi:type="dcterms:W3CDTF">2023-05-26T14:53:00Z</dcterms:created>
  <dcterms:modified xsi:type="dcterms:W3CDTF">2026-09-06T19:19:00Z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